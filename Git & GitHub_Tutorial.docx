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61219904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14:paraId="1498FDFD" w14:textId="79A27ADF" w:rsidR="00826630" w:rsidRDefault="0082663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5488DC" wp14:editId="12A7D0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0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803E7EC" w14:textId="0C0E461A" w:rsidR="00826630" w:rsidRDefault="00826630" w:rsidP="0082663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Vinod Kumar</w:t>
                                      </w:r>
                                    </w:p>
                                  </w:sdtContent>
                                </w:sdt>
                                <w:p w14:paraId="38E50F8B" w14:textId="77CD04B2" w:rsidR="00826630" w:rsidRDefault="00000000" w:rsidP="0082663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2663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26630">
                                    <w:rPr>
                                      <w:color w:val="FFFFFF" w:themeColor="background1"/>
                                    </w:rPr>
                                    <w:t>  LinkedIn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26630" w:rsidRPr="00826630">
                                        <w:rPr>
                                          <w:color w:val="FFFFFF" w:themeColor="background1"/>
                                        </w:rPr>
                                        <w:t xml:space="preserve"> : https://www.linkedin.com/in/vinoddkumardh/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31C3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D132910" w14:textId="66E1C3BD" w:rsidR="00826630" w:rsidRDefault="0082663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31C3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31C3F" w:themeColor="accent1"/>
                                          <w:sz w:val="72"/>
                                          <w:szCs w:val="72"/>
                                        </w:rPr>
                                        <w:t xml:space="preserve">Git &amp;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31C3F" w:themeColor="accent1"/>
                                          <w:sz w:val="72"/>
                                          <w:szCs w:val="72"/>
                                        </w:rPr>
                                        <w:t>Gi</w:t>
                                      </w:r>
                                      <w:r w:rsidR="004B58F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31C3F" w:themeColor="accent1"/>
                                          <w:sz w:val="72"/>
                                          <w:szCs w:val="72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31C3F" w:themeColor="accent1"/>
                                          <w:sz w:val="72"/>
                                          <w:szCs w:val="72"/>
                                        </w:rPr>
                                        <w:t>Hub- Hand Note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C5488DC" id="Group 105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731c3f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731c3f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803E7EC" w14:textId="0C0E461A" w:rsidR="00826630" w:rsidRDefault="00826630" w:rsidP="0082663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Vinod Kumar</w:t>
                                </w:r>
                              </w:p>
                            </w:sdtContent>
                          </w:sdt>
                          <w:p w14:paraId="38E50F8B" w14:textId="77CD04B2" w:rsidR="00826630" w:rsidRDefault="00000000" w:rsidP="0082663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26630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26630">
                              <w:rPr>
                                <w:color w:val="FFFFFF" w:themeColor="background1"/>
                              </w:rPr>
                              <w:t>  LinkedIn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26630" w:rsidRPr="00826630">
                                  <w:rPr>
                                    <w:color w:val="FFFFFF" w:themeColor="background1"/>
                                  </w:rPr>
                                  <w:t xml:space="preserve"> : https://www.linkedin.com/in/vinoddkumardh/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31C3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D132910" w14:textId="66E1C3BD" w:rsidR="00826630" w:rsidRDefault="0082663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31C3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31C3F" w:themeColor="accent1"/>
                                    <w:sz w:val="72"/>
                                    <w:szCs w:val="72"/>
                                  </w:rPr>
                                  <w:t xml:space="preserve">Git &amp;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31C3F" w:themeColor="accent1"/>
                                    <w:sz w:val="72"/>
                                    <w:szCs w:val="72"/>
                                  </w:rPr>
                                  <w:t>Gi</w:t>
                                </w:r>
                                <w:r w:rsidR="004B58F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31C3F" w:themeColor="accent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31C3F" w:themeColor="accent1"/>
                                    <w:sz w:val="72"/>
                                    <w:szCs w:val="72"/>
                                  </w:rPr>
                                  <w:t>Hub- Hand Note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0963F3" w14:textId="7949C888" w:rsidR="00826630" w:rsidRDefault="00826630">
          <w:pPr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p w14:paraId="6EAA7304" w14:textId="26444B4C" w:rsidR="004E0B62" w:rsidRDefault="00EE261A" w:rsidP="00EE261A">
      <w:pPr>
        <w:pStyle w:val="Heading1"/>
        <w:rPr>
          <w:lang w:val="en-CA"/>
        </w:rPr>
      </w:pPr>
      <w:r>
        <w:rPr>
          <w:lang w:val="en-CA"/>
        </w:rPr>
        <w:lastRenderedPageBreak/>
        <w:t>Git &amp; GitHub-Key</w:t>
      </w:r>
      <w:r w:rsidR="00543810">
        <w:rPr>
          <w:lang w:val="en-CA"/>
        </w:rPr>
        <w:t xml:space="preserve"> Concepts &amp; Commands!</w:t>
      </w:r>
    </w:p>
    <w:p w14:paraId="4DAD6054" w14:textId="77777777" w:rsidR="00EE261A" w:rsidRPr="00842055" w:rsidRDefault="00EE261A" w:rsidP="00842055">
      <w:pPr>
        <w:pStyle w:val="ListParagraph"/>
        <w:numPr>
          <w:ilvl w:val="0"/>
          <w:numId w:val="16"/>
        </w:numPr>
        <w:jc w:val="both"/>
        <w:rPr>
          <w:b/>
          <w:bCs/>
          <w:color w:val="731C3F" w:themeColor="accent1"/>
          <w:lang w:val="en-CA"/>
        </w:rPr>
      </w:pPr>
      <w:r w:rsidRPr="00842055">
        <w:rPr>
          <w:b/>
          <w:bCs/>
          <w:color w:val="731C3F" w:themeColor="accent1"/>
          <w:lang w:val="en-CA"/>
        </w:rPr>
        <w:t>Git</w:t>
      </w:r>
    </w:p>
    <w:p w14:paraId="20A60072" w14:textId="219D668C" w:rsidR="00EE261A" w:rsidRDefault="00EE261A" w:rsidP="00EE261A">
      <w:pPr>
        <w:jc w:val="both"/>
        <w:rPr>
          <w:color w:val="000000" w:themeColor="text1"/>
        </w:rPr>
      </w:pPr>
      <w:r w:rsidRPr="00EE261A">
        <w:rPr>
          <w:color w:val="000000" w:themeColor="text1"/>
        </w:rPr>
        <w:t>Git is a tool that helps you track changes in your code. It allows multiple people to work on the same project without messing things up. Yo</w:t>
      </w:r>
      <w:r w:rsidR="00543810">
        <w:rPr>
          <w:color w:val="000000" w:themeColor="text1"/>
        </w:rPr>
        <w:t>u</w:t>
      </w:r>
      <w:r w:rsidRPr="00EE261A">
        <w:rPr>
          <w:color w:val="000000" w:themeColor="text1"/>
        </w:rPr>
        <w:t xml:space="preserve"> can also go back to previous versions if needed.</w:t>
      </w:r>
    </w:p>
    <w:p w14:paraId="090EAF51" w14:textId="22C4039D" w:rsidR="00543810" w:rsidRPr="00543810" w:rsidRDefault="00A85908" w:rsidP="00543810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I</w:t>
      </w:r>
      <w:r w:rsidR="00543810" w:rsidRPr="00543810">
        <w:rPr>
          <w:color w:val="000000" w:themeColor="text1"/>
        </w:rPr>
        <w:t>t allows developer to collaborate and track the code history.</w:t>
      </w:r>
    </w:p>
    <w:p w14:paraId="0BF7405F" w14:textId="34683F8F" w:rsidR="00EE261A" w:rsidRPr="00EE261A" w:rsidRDefault="00EE261A" w:rsidP="00EE261A">
      <w:pPr>
        <w:jc w:val="both"/>
        <w:rPr>
          <w:b/>
          <w:bCs/>
          <w:color w:val="00B0F0"/>
        </w:rPr>
      </w:pPr>
      <w:r w:rsidRPr="00EE261A">
        <w:rPr>
          <w:b/>
          <w:bCs/>
          <w:color w:val="000000" w:themeColor="text1"/>
        </w:rPr>
        <w:t xml:space="preserve">In short: Git is a tool that helps us to track changes in </w:t>
      </w:r>
      <w:r w:rsidR="00543810">
        <w:rPr>
          <w:b/>
          <w:bCs/>
          <w:color w:val="000000" w:themeColor="text1"/>
        </w:rPr>
        <w:t>y</w:t>
      </w:r>
      <w:r w:rsidRPr="00EE261A">
        <w:rPr>
          <w:b/>
          <w:bCs/>
          <w:color w:val="000000" w:themeColor="text1"/>
        </w:rPr>
        <w:t>our code. Git is a</w:t>
      </w:r>
      <w:r w:rsidRPr="00EE261A">
        <w:rPr>
          <w:b/>
          <w:bCs/>
          <w:color w:val="00B0F0"/>
        </w:rPr>
        <w:t xml:space="preserve"> Version Control System. </w:t>
      </w:r>
      <w:r w:rsidRPr="00543810">
        <w:rPr>
          <w:b/>
          <w:bCs/>
          <w:color w:val="000000" w:themeColor="text1"/>
        </w:rPr>
        <w:t>Which is:</w:t>
      </w:r>
    </w:p>
    <w:p w14:paraId="2C21EC88" w14:textId="20740813" w:rsidR="00EE261A" w:rsidRPr="00EE261A" w:rsidRDefault="00EE261A" w:rsidP="00EE261A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</w:rPr>
      </w:pPr>
      <w:r w:rsidRPr="00EE261A">
        <w:rPr>
          <w:b/>
          <w:bCs/>
          <w:color w:val="000000" w:themeColor="text1"/>
        </w:rPr>
        <w:t>Most popular among the version control tools</w:t>
      </w:r>
    </w:p>
    <w:p w14:paraId="5E881C82" w14:textId="36A7C83C" w:rsidR="00EE261A" w:rsidRPr="00EE261A" w:rsidRDefault="00EE261A" w:rsidP="00EE261A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</w:rPr>
      </w:pPr>
      <w:r w:rsidRPr="00EE261A">
        <w:rPr>
          <w:b/>
          <w:bCs/>
          <w:color w:val="000000" w:themeColor="text1"/>
        </w:rPr>
        <w:t>Free &amp; Open Source.</w:t>
      </w:r>
    </w:p>
    <w:p w14:paraId="0F6613D3" w14:textId="2E9625E0" w:rsidR="00A14B4D" w:rsidRPr="00A14B4D" w:rsidRDefault="00EE261A" w:rsidP="00A14B4D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lang w:val="en-CA"/>
        </w:rPr>
      </w:pPr>
      <w:r w:rsidRPr="00EE261A">
        <w:rPr>
          <w:b/>
          <w:bCs/>
          <w:color w:val="000000" w:themeColor="text1"/>
        </w:rPr>
        <w:t>Fast &amp; Scalable.</w:t>
      </w:r>
    </w:p>
    <w:p w14:paraId="6489DBE3" w14:textId="72CC73D1" w:rsidR="00A14B4D" w:rsidRDefault="00074A3B" w:rsidP="00A14B4D">
      <w:pPr>
        <w:jc w:val="both"/>
        <w:rPr>
          <w:b/>
          <w:bCs/>
          <w:color w:val="731C3F" w:themeColor="accent1"/>
        </w:rPr>
      </w:pPr>
      <w:r w:rsidRPr="00074A3B">
        <w:rPr>
          <w:b/>
          <w:bCs/>
          <w:color w:val="731C3F" w:themeColor="accent1"/>
        </w:rPr>
        <w:t>Setting Up Git on Your Local Machine </w:t>
      </w:r>
      <w:r w:rsidRPr="00074A3B">
        <w:rPr>
          <w:rFonts w:ascii="Apple Color Emoji" w:hAnsi="Apple Color Emoji" w:cs="Apple Color Emoji"/>
          <w:b/>
          <w:bCs/>
          <w:color w:val="731C3F" w:themeColor="accent1"/>
        </w:rPr>
        <w:t>🚀</w:t>
      </w:r>
    </w:p>
    <w:p w14:paraId="0C990535" w14:textId="5D56276A" w:rsidR="00074A3B" w:rsidRPr="00074A3B" w:rsidRDefault="00074A3B" w:rsidP="00A14B4D">
      <w:pPr>
        <w:jc w:val="both"/>
        <w:rPr>
          <w:color w:val="000000" w:themeColor="text1"/>
          <w:lang w:val="en-CA"/>
        </w:rPr>
      </w:pPr>
      <w:r w:rsidRPr="00074A3B">
        <w:rPr>
          <w:color w:val="000000" w:themeColor="text1"/>
        </w:rPr>
        <w:t>To start using Git on your computer, you’ll need to install the following tools:</w:t>
      </w:r>
    </w:p>
    <w:p w14:paraId="7CC0E228" w14:textId="500328C1" w:rsidR="00074A3B" w:rsidRDefault="00074A3B" w:rsidP="00A14B4D">
      <w:pPr>
        <w:jc w:val="both"/>
        <w:rPr>
          <w:b/>
          <w:bCs/>
          <w:color w:val="731C3F" w:themeColor="accent1"/>
          <w:lang w:val="en-CA"/>
        </w:rPr>
      </w:pPr>
      <w:r>
        <w:rPr>
          <w:b/>
          <w:bCs/>
          <w:color w:val="731C3F" w:themeColor="accent1"/>
          <w:lang w:val="en-CA"/>
        </w:rPr>
        <w:t xml:space="preserve">1.Visual Studio Code </w:t>
      </w:r>
    </w:p>
    <w:p w14:paraId="2D70065D" w14:textId="054ACD26" w:rsidR="00074A3B" w:rsidRDefault="00074A3B" w:rsidP="00074A3B">
      <w:r w:rsidRPr="00074A3B">
        <w:rPr>
          <w:b/>
          <w:bCs/>
          <w:color w:val="000000" w:themeColor="text1"/>
        </w:rPr>
        <w:t>Visual Studio Code (VS Code)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Pr="00074A3B">
        <w:rPr>
          <w:color w:val="000000" w:themeColor="text1"/>
        </w:rPr>
        <w:t>as it provides a great environment for working with git</w:t>
      </w:r>
      <w:r w:rsidRPr="00074A3B">
        <w:rPr>
          <w:color w:val="000000" w:themeColor="text1"/>
        </w:rPr>
        <w:br/>
        <w:t>Download VS Code</w:t>
      </w:r>
      <w:r>
        <w:rPr>
          <w:rFonts w:ascii="-webkit-standard" w:hAnsi="-webkit-standard"/>
          <w:color w:val="000000"/>
          <w:sz w:val="27"/>
          <w:szCs w:val="27"/>
        </w:rPr>
        <w:t>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hyperlink r:id="rId8" w:tgtFrame="_new" w:history="1">
        <w:r>
          <w:rPr>
            <w:rStyle w:val="Hyperlink"/>
          </w:rPr>
          <w:t>https://code.visualstudio.com/</w:t>
        </w:r>
      </w:hyperlink>
    </w:p>
    <w:p w14:paraId="0E035C45" w14:textId="03959840" w:rsidR="00074A3B" w:rsidRDefault="00074A3B" w:rsidP="00074A3B">
      <w:pPr>
        <w:jc w:val="both"/>
        <w:rPr>
          <w:b/>
          <w:bCs/>
          <w:color w:val="731C3F" w:themeColor="accent1"/>
          <w:lang w:val="en-CA"/>
        </w:rPr>
      </w:pPr>
      <w:r w:rsidRPr="00074A3B">
        <w:rPr>
          <w:b/>
          <w:bCs/>
          <w:color w:val="731C3F" w:themeColor="accent1"/>
          <w:lang w:val="en-CA"/>
        </w:rPr>
        <w:t>2️</w:t>
      </w:r>
      <w:r>
        <w:rPr>
          <w:b/>
          <w:bCs/>
          <w:color w:val="731C3F" w:themeColor="accent1"/>
          <w:lang w:val="en-CA"/>
        </w:rPr>
        <w:t>.</w:t>
      </w:r>
      <w:r w:rsidRPr="00074A3B">
        <w:rPr>
          <w:b/>
          <w:bCs/>
          <w:color w:val="731C3F" w:themeColor="accent1"/>
          <w:lang w:val="en-CA"/>
        </w:rPr>
        <w:t xml:space="preserve"> install Git</w:t>
      </w:r>
    </w:p>
    <w:p w14:paraId="75DFE950" w14:textId="223036B5" w:rsidR="00074A3B" w:rsidRPr="00074A3B" w:rsidRDefault="00074A3B" w:rsidP="00074A3B">
      <w:pPr>
        <w:pStyle w:val="NormalWeb"/>
        <w:rPr>
          <w:rFonts w:asciiTheme="minorHAnsi" w:eastAsiaTheme="minorHAnsi" w:hAnsiTheme="minorHAnsi" w:cstheme="minorBidi"/>
          <w:b/>
          <w:bCs/>
          <w:color w:val="000000" w:themeColor="text1"/>
          <w:sz w:val="30"/>
          <w:szCs w:val="30"/>
          <w:lang w:val="en-US" w:eastAsia="ja-JP"/>
        </w:rPr>
      </w:pPr>
      <w:r w:rsidRPr="00074A3B">
        <w:rPr>
          <w:rFonts w:asciiTheme="minorHAnsi" w:eastAsiaTheme="minorHAnsi" w:hAnsiTheme="minorHAnsi" w:cstheme="minorBidi"/>
          <w:b/>
          <w:bCs/>
          <w:color w:val="000000" w:themeColor="text1"/>
          <w:sz w:val="30"/>
          <w:szCs w:val="30"/>
          <w:lang w:val="en-US" w:eastAsia="ja-JP"/>
        </w:rPr>
        <w:t>For Windows Users:</w:t>
      </w:r>
    </w:p>
    <w:p w14:paraId="2A068AD0" w14:textId="77777777" w:rsidR="00074A3B" w:rsidRDefault="00074A3B" w:rsidP="00074A3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color w:val="000000"/>
        </w:rPr>
      </w:pPr>
      <w:r>
        <w:rPr>
          <w:color w:val="000000"/>
        </w:rPr>
        <w:t>Download and install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Git Bash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from</w:t>
      </w:r>
      <w:r>
        <w:rPr>
          <w:rStyle w:val="apple-converted-space"/>
          <w:color w:val="000000"/>
        </w:rPr>
        <w:t> </w:t>
      </w:r>
      <w:hyperlink r:id="rId9" w:tgtFrame="_new" w:history="1">
        <w:r>
          <w:rPr>
            <w:rStyle w:val="Hyperlink"/>
          </w:rPr>
          <w:t>https://git-scm.com/downloads</w:t>
        </w:r>
      </w:hyperlink>
      <w:r>
        <w:rPr>
          <w:color w:val="000000"/>
        </w:rPr>
        <w:t>.</w:t>
      </w:r>
    </w:p>
    <w:p w14:paraId="580824DA" w14:textId="2E0B7173" w:rsidR="00074A3B" w:rsidRDefault="00074A3B" w:rsidP="00074A3B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color w:val="000000"/>
        </w:rPr>
      </w:pPr>
      <w:r>
        <w:rPr>
          <w:color w:val="000000"/>
        </w:rPr>
        <w:t xml:space="preserve">Git Bash provides a command-line interface </w:t>
      </w:r>
      <w:r w:rsidR="00842055">
        <w:rPr>
          <w:color w:val="000000"/>
        </w:rPr>
        <w:t>like</w:t>
      </w:r>
      <w:r>
        <w:rPr>
          <w:color w:val="000000"/>
        </w:rPr>
        <w:t xml:space="preserve"> Linux/Mac for running Git commands.</w:t>
      </w:r>
    </w:p>
    <w:p w14:paraId="4B7AB07D" w14:textId="64F25341" w:rsidR="00074A3B" w:rsidRPr="00074A3B" w:rsidRDefault="00074A3B" w:rsidP="00074A3B">
      <w:pPr>
        <w:pStyle w:val="NormalWeb"/>
        <w:rPr>
          <w:rFonts w:asciiTheme="minorHAnsi" w:eastAsiaTheme="minorHAnsi" w:hAnsiTheme="minorHAnsi" w:cstheme="minorBidi"/>
          <w:color w:val="000000" w:themeColor="text1"/>
          <w:sz w:val="30"/>
          <w:szCs w:val="30"/>
          <w:lang w:val="en-US" w:eastAsia="ja-JP"/>
        </w:rPr>
      </w:pPr>
      <w:r w:rsidRPr="00074A3B">
        <w:rPr>
          <w:rFonts w:asciiTheme="minorHAnsi" w:eastAsiaTheme="minorHAnsi" w:hAnsiTheme="minorHAnsi" w:cstheme="minorBidi"/>
          <w:b/>
          <w:bCs/>
          <w:color w:val="000000" w:themeColor="text1"/>
          <w:sz w:val="30"/>
          <w:szCs w:val="30"/>
          <w:lang w:val="en-US" w:eastAsia="ja-JP"/>
        </w:rPr>
        <w:t>For Mac Users:</w:t>
      </w:r>
    </w:p>
    <w:p w14:paraId="3CD17777" w14:textId="1CD71673" w:rsidR="00074A3B" w:rsidRDefault="00074A3B" w:rsidP="00074A3B">
      <w:pPr>
        <w:numPr>
          <w:ilvl w:val="0"/>
          <w:numId w:val="14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Strong"/>
          <w:color w:val="000000"/>
        </w:rPr>
        <w:t>No need to install Git separately!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Mac already comes with Git preinstalled.</w:t>
      </w:r>
    </w:p>
    <w:p w14:paraId="4AE0D1B8" w14:textId="77777777" w:rsidR="00074A3B" w:rsidRDefault="00074A3B" w:rsidP="00074A3B">
      <w:pPr>
        <w:numPr>
          <w:ilvl w:val="0"/>
          <w:numId w:val="14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You can check if Git is available by running this command in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Terminal</w:t>
      </w:r>
      <w:r>
        <w:rPr>
          <w:color w:val="000000"/>
        </w:rPr>
        <w:t>:</w:t>
      </w:r>
    </w:p>
    <w:p w14:paraId="019FE5C3" w14:textId="5CAB47A5" w:rsidR="00074A3B" w:rsidRPr="00074A3B" w:rsidRDefault="00074A3B" w:rsidP="00074A3B">
      <w:pPr>
        <w:spacing w:before="100" w:beforeAutospacing="1" w:after="100" w:afterAutospacing="1" w:line="240" w:lineRule="auto"/>
        <w:ind w:left="720"/>
        <w:rPr>
          <w:color w:val="0070C0"/>
        </w:rPr>
      </w:pPr>
      <w:r w:rsidRPr="00074A3B">
        <w:rPr>
          <w:color w:val="0070C0"/>
        </w:rPr>
        <w:lastRenderedPageBreak/>
        <w:t>git</w:t>
      </w:r>
      <w:r w:rsidR="00842055">
        <w:rPr>
          <w:color w:val="0070C0"/>
        </w:rPr>
        <w:t xml:space="preserve"> --</w:t>
      </w:r>
      <w:r w:rsidRPr="00074A3B">
        <w:rPr>
          <w:color w:val="0070C0"/>
        </w:rPr>
        <w:t>version</w:t>
      </w:r>
    </w:p>
    <w:p w14:paraId="2CBF10D7" w14:textId="4FB68B18" w:rsidR="00074A3B" w:rsidRDefault="00842055" w:rsidP="00074A3B">
      <w:pPr>
        <w:spacing w:before="100" w:beforeAutospacing="1" w:after="100" w:afterAutospacing="1" w:line="240" w:lineRule="auto"/>
        <w:ind w:firstLine="720"/>
        <w:rPr>
          <w:color w:val="000000"/>
        </w:rPr>
      </w:pPr>
      <w:r>
        <w:rPr>
          <w:color w:val="000000"/>
        </w:rPr>
        <w:t>I</w:t>
      </w:r>
      <w:r w:rsidR="00074A3B">
        <w:rPr>
          <w:color w:val="000000"/>
        </w:rPr>
        <w:t>f Git is missing install it using Homebrew (For Mac only)</w:t>
      </w:r>
    </w:p>
    <w:p w14:paraId="26A3A5D9" w14:textId="7911BF3C" w:rsidR="00074A3B" w:rsidRDefault="00074A3B" w:rsidP="00074A3B">
      <w:pPr>
        <w:spacing w:before="100" w:beforeAutospacing="1" w:after="100" w:afterAutospacing="1" w:line="240" w:lineRule="auto"/>
        <w:ind w:firstLine="720"/>
        <w:rPr>
          <w:color w:val="0070C0"/>
        </w:rPr>
      </w:pPr>
      <w:r w:rsidRPr="00074A3B">
        <w:rPr>
          <w:color w:val="0070C0"/>
        </w:rPr>
        <w:t xml:space="preserve">brew install git </w:t>
      </w:r>
    </w:p>
    <w:p w14:paraId="7131D4CE" w14:textId="25E29545" w:rsidR="00842055" w:rsidRDefault="00842055" w:rsidP="00842055">
      <w:pPr>
        <w:spacing w:before="100" w:beforeAutospacing="1" w:after="100" w:afterAutospacing="1" w:line="240" w:lineRule="auto"/>
        <w:jc w:val="both"/>
        <w:rPr>
          <w:color w:val="000000" w:themeColor="text1"/>
        </w:rPr>
      </w:pPr>
      <w:r w:rsidRPr="00842055">
        <w:rPr>
          <w:color w:val="000000" w:themeColor="text1"/>
        </w:rPr>
        <w:t xml:space="preserve">After installation, check if Git is working correctly or not by running </w:t>
      </w:r>
      <w:r>
        <w:rPr>
          <w:color w:val="000000" w:themeColor="text1"/>
        </w:rPr>
        <w:t>“</w:t>
      </w:r>
      <w:r w:rsidRPr="00842055">
        <w:rPr>
          <w:color w:val="0070C0"/>
        </w:rPr>
        <w:t>git –version</w:t>
      </w:r>
      <w:r>
        <w:rPr>
          <w:color w:val="000000" w:themeColor="text1"/>
        </w:rPr>
        <w:t>” command.</w:t>
      </w:r>
    </w:p>
    <w:p w14:paraId="3DDAB01B" w14:textId="12D08AD5" w:rsidR="00842055" w:rsidRPr="00842055" w:rsidRDefault="00842055" w:rsidP="00842055">
      <w:pPr>
        <w:spacing w:before="100" w:beforeAutospacing="1" w:after="100" w:afterAutospacing="1" w:line="240" w:lineRule="auto"/>
        <w:rPr>
          <w:b/>
          <w:bCs/>
          <w:color w:val="731C3F" w:themeColor="accent1"/>
        </w:rPr>
      </w:pPr>
      <w:r w:rsidRPr="00842055">
        <w:rPr>
          <w:b/>
          <w:bCs/>
          <w:color w:val="731C3F" w:themeColor="accent1"/>
        </w:rPr>
        <w:t>Next, Configure Git with your information:</w:t>
      </w:r>
    </w:p>
    <w:p w14:paraId="0D3856D3" w14:textId="18FF9886" w:rsidR="00842055" w:rsidRDefault="00842055" w:rsidP="0084205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842055">
        <w:rPr>
          <w:color w:val="000000" w:themeColor="text1"/>
        </w:rPr>
        <w:t>Before we start using Git, set up your name and email which will helps track commits</w:t>
      </w:r>
      <w:r w:rsidRPr="00842055">
        <w:rPr>
          <w:color w:val="000000" w:themeColor="text1"/>
        </w:rPr>
        <w:tab/>
      </w:r>
    </w:p>
    <w:p w14:paraId="022DE2BB" w14:textId="77777777" w:rsidR="00842055" w:rsidRPr="00842055" w:rsidRDefault="00842055" w:rsidP="00842055">
      <w:pPr>
        <w:spacing w:before="100" w:beforeAutospacing="1" w:after="100" w:afterAutospacing="1" w:line="240" w:lineRule="auto"/>
        <w:ind w:firstLine="360"/>
        <w:rPr>
          <w:color w:val="0070C0"/>
        </w:rPr>
      </w:pPr>
      <w:r w:rsidRPr="00842055">
        <w:rPr>
          <w:color w:val="0070C0"/>
        </w:rPr>
        <w:t>git config --global user.name "Your Name"</w:t>
      </w:r>
    </w:p>
    <w:p w14:paraId="06754F9B" w14:textId="217D3AA0" w:rsidR="00842055" w:rsidRDefault="00842055" w:rsidP="00842055">
      <w:pPr>
        <w:spacing w:before="100" w:beforeAutospacing="1" w:after="100" w:afterAutospacing="1" w:line="240" w:lineRule="auto"/>
        <w:ind w:firstLine="360"/>
        <w:rPr>
          <w:color w:val="0070C0"/>
        </w:rPr>
      </w:pPr>
      <w:r w:rsidRPr="00842055">
        <w:rPr>
          <w:color w:val="0070C0"/>
        </w:rPr>
        <w:t xml:space="preserve">git config --global </w:t>
      </w:r>
      <w:proofErr w:type="spellStart"/>
      <w:proofErr w:type="gramStart"/>
      <w:r w:rsidRPr="00842055">
        <w:rPr>
          <w:color w:val="0070C0"/>
        </w:rPr>
        <w:t>user.email</w:t>
      </w:r>
      <w:proofErr w:type="spellEnd"/>
      <w:proofErr w:type="gramEnd"/>
      <w:r w:rsidRPr="00842055">
        <w:rPr>
          <w:color w:val="0070C0"/>
        </w:rPr>
        <w:t xml:space="preserve"> </w:t>
      </w:r>
      <w:r>
        <w:rPr>
          <w:color w:val="0070C0"/>
        </w:rPr>
        <w:t>“</w:t>
      </w:r>
      <w:r w:rsidRPr="00842055">
        <w:rPr>
          <w:color w:val="0070C0"/>
        </w:rPr>
        <w:t>your-email@example.com</w:t>
      </w:r>
      <w:r>
        <w:rPr>
          <w:color w:val="0070C0"/>
        </w:rPr>
        <w:t>”</w:t>
      </w:r>
    </w:p>
    <w:p w14:paraId="4584D963" w14:textId="211655CD" w:rsidR="00842055" w:rsidRPr="00842055" w:rsidRDefault="00842055" w:rsidP="00842055">
      <w:pPr>
        <w:spacing w:before="100" w:beforeAutospacing="1" w:after="100" w:afterAutospacing="1" w:line="240" w:lineRule="auto"/>
        <w:ind w:firstLine="360"/>
        <w:rPr>
          <w:color w:val="000000" w:themeColor="text1"/>
        </w:rPr>
      </w:pPr>
      <w:r>
        <w:rPr>
          <w:color w:val="000000" w:themeColor="text1"/>
        </w:rPr>
        <w:t>T</w:t>
      </w:r>
      <w:r w:rsidRPr="00842055">
        <w:rPr>
          <w:color w:val="000000" w:themeColor="text1"/>
        </w:rPr>
        <w:t>o check if updated or not, run:</w:t>
      </w:r>
    </w:p>
    <w:p w14:paraId="48160AEB" w14:textId="1C1A34B3" w:rsidR="00842055" w:rsidRPr="00074A3B" w:rsidRDefault="00842055" w:rsidP="00842055">
      <w:pPr>
        <w:spacing w:before="100" w:beforeAutospacing="1" w:after="100" w:afterAutospacing="1" w:line="240" w:lineRule="auto"/>
        <w:ind w:firstLine="360"/>
        <w:rPr>
          <w:color w:val="0070C0"/>
        </w:rPr>
      </w:pPr>
      <w:r>
        <w:rPr>
          <w:color w:val="0070C0"/>
        </w:rPr>
        <w:t xml:space="preserve">git config --list </w:t>
      </w:r>
      <w:r w:rsidR="000B53C6">
        <w:rPr>
          <w:color w:val="0070C0"/>
        </w:rPr>
        <w:t>(</w:t>
      </w:r>
      <w:r w:rsidR="000B53C6" w:rsidRPr="000B53C6">
        <w:rPr>
          <w:color w:val="000000" w:themeColor="text1"/>
        </w:rPr>
        <w:t>It will give username and email if setup successfully!)</w:t>
      </w:r>
    </w:p>
    <w:p w14:paraId="5A9A8DF3" w14:textId="346475F8" w:rsidR="00842055" w:rsidRPr="00074A3B" w:rsidRDefault="00842055" w:rsidP="00074A3B">
      <w:pPr>
        <w:tabs>
          <w:tab w:val="left" w:pos="3220"/>
        </w:tabs>
        <w:jc w:val="both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With this, Git is successfully set up on our machine. </w:t>
      </w:r>
    </w:p>
    <w:p w14:paraId="778DAD86" w14:textId="447AA121" w:rsidR="00543810" w:rsidRDefault="00543810" w:rsidP="00842055">
      <w:pPr>
        <w:pStyle w:val="ListParagraph"/>
        <w:numPr>
          <w:ilvl w:val="0"/>
          <w:numId w:val="16"/>
        </w:numPr>
        <w:jc w:val="both"/>
        <w:rPr>
          <w:b/>
          <w:bCs/>
          <w:color w:val="731C3F" w:themeColor="accent1"/>
          <w:lang w:val="en-CA"/>
        </w:rPr>
      </w:pPr>
      <w:r w:rsidRPr="00543810">
        <w:rPr>
          <w:b/>
          <w:bCs/>
          <w:color w:val="731C3F" w:themeColor="accent1"/>
          <w:lang w:val="en-CA"/>
        </w:rPr>
        <w:t>GitHub</w:t>
      </w:r>
    </w:p>
    <w:p w14:paraId="339CDEBF" w14:textId="642D76E2" w:rsidR="00543810" w:rsidRDefault="00543810" w:rsidP="00543810">
      <w:pPr>
        <w:jc w:val="both"/>
        <w:rPr>
          <w:color w:val="000000" w:themeColor="text1"/>
        </w:rPr>
      </w:pPr>
      <w:r w:rsidRPr="00543810">
        <w:rPr>
          <w:color w:val="000000" w:themeColor="text1"/>
        </w:rPr>
        <w:t>GitHub is a website where you can store and share your code. It works with Git to keep your project safe, help you collaborate with others, and track changes easily. </w:t>
      </w:r>
    </w:p>
    <w:p w14:paraId="15DBF369" w14:textId="69BAE06B" w:rsidR="00C80165" w:rsidRPr="00C80165" w:rsidRDefault="00C80165" w:rsidP="00C80165">
      <w:pPr>
        <w:pStyle w:val="ListParagraph"/>
        <w:numPr>
          <w:ilvl w:val="0"/>
          <w:numId w:val="8"/>
        </w:numPr>
        <w:jc w:val="both"/>
        <w:rPr>
          <w:color w:val="000000" w:themeColor="text1"/>
        </w:rPr>
      </w:pPr>
      <w:r w:rsidRPr="00C80165">
        <w:rPr>
          <w:color w:val="000000" w:themeColor="text1"/>
        </w:rPr>
        <w:t>In short, it is a website that allows dev’s to store and manage code using Git.</w:t>
      </w:r>
    </w:p>
    <w:p w14:paraId="6F146536" w14:textId="3F2667CB" w:rsidR="00543810" w:rsidRPr="00C80165" w:rsidRDefault="00543810" w:rsidP="00543810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 w:rsidRPr="00543810">
        <w:rPr>
          <w:color w:val="000000" w:themeColor="text1"/>
        </w:rPr>
        <w:t xml:space="preserve">You can think of it like </w:t>
      </w:r>
      <w:r w:rsidRPr="00543810">
        <w:rPr>
          <w:color w:val="00B0F0"/>
        </w:rPr>
        <w:t>Google Drive</w:t>
      </w:r>
      <w:r w:rsidRPr="00543810">
        <w:rPr>
          <w:color w:val="000000" w:themeColor="text1"/>
        </w:rPr>
        <w:t xml:space="preserve"> but for Coding!</w:t>
      </w:r>
    </w:p>
    <w:p w14:paraId="502114F1" w14:textId="1FEA0C3D" w:rsidR="00543810" w:rsidRDefault="00543810" w:rsidP="00543810">
      <w:pPr>
        <w:jc w:val="both"/>
        <w:rPr>
          <w:b/>
          <w:bCs/>
          <w:color w:val="FF0000"/>
        </w:rPr>
      </w:pPr>
      <w:r w:rsidRPr="00543810">
        <w:rPr>
          <w:b/>
          <w:bCs/>
          <w:color w:val="FF0000"/>
        </w:rPr>
        <w:t>Note: Git and GitHub are not the same!</w:t>
      </w:r>
    </w:p>
    <w:p w14:paraId="7A9718C1" w14:textId="02B74C97" w:rsidR="00543810" w:rsidRDefault="00C80165" w:rsidP="00543810">
      <w:pPr>
        <w:jc w:val="both"/>
        <w:rPr>
          <w:b/>
          <w:bCs/>
          <w:color w:val="FF0000"/>
        </w:rPr>
      </w:pPr>
      <w:r w:rsidRPr="00C80165">
        <w:rPr>
          <w:b/>
          <w:bCs/>
          <w:color w:val="C00000"/>
        </w:rPr>
        <w:t xml:space="preserve">Git – </w:t>
      </w:r>
      <w:r w:rsidRPr="00C80165">
        <w:rPr>
          <w:color w:val="000000" w:themeColor="text1"/>
        </w:rPr>
        <w:t>Is like a notebook where you can write and track your work</w:t>
      </w:r>
      <w:r w:rsidRPr="00C80165">
        <w:rPr>
          <w:b/>
          <w:bCs/>
          <w:color w:val="000000" w:themeColor="text1"/>
        </w:rPr>
        <w:t xml:space="preserve"> </w:t>
      </w:r>
    </w:p>
    <w:p w14:paraId="605388B2" w14:textId="159FE999" w:rsidR="00C80165" w:rsidRPr="00C80165" w:rsidRDefault="00C80165" w:rsidP="00543810">
      <w:pPr>
        <w:jc w:val="both"/>
        <w:rPr>
          <w:color w:val="000000" w:themeColor="text1"/>
        </w:rPr>
      </w:pPr>
      <w:r w:rsidRPr="00C80165">
        <w:rPr>
          <w:b/>
          <w:bCs/>
          <w:color w:val="C00000"/>
        </w:rPr>
        <w:t>GitHub</w:t>
      </w:r>
      <w:r>
        <w:rPr>
          <w:b/>
          <w:bCs/>
          <w:color w:val="FF0000"/>
        </w:rPr>
        <w:t>-</w:t>
      </w:r>
      <w:r w:rsidRPr="00C80165">
        <w:rPr>
          <w:color w:val="000000" w:themeColor="text1"/>
        </w:rPr>
        <w:t>Is like Google Drive where you can store and share your notebook with others.</w:t>
      </w:r>
    </w:p>
    <w:p w14:paraId="2DDC3745" w14:textId="7E921B58" w:rsidR="0076126B" w:rsidRDefault="00C80165" w:rsidP="00543810">
      <w:pPr>
        <w:jc w:val="both"/>
        <w:rPr>
          <w:color w:val="000000" w:themeColor="text1"/>
        </w:rPr>
      </w:pPr>
      <w:r w:rsidRPr="00C80165">
        <w:rPr>
          <w:color w:val="000000" w:themeColor="text1"/>
        </w:rPr>
        <w:t>They work together; however, they are not the same!</w:t>
      </w:r>
    </w:p>
    <w:p w14:paraId="23C70A08" w14:textId="1F98CA4D" w:rsidR="00C80165" w:rsidRDefault="00C80165" w:rsidP="00C80165">
      <w:pPr>
        <w:jc w:val="both"/>
        <w:rPr>
          <w:b/>
          <w:bCs/>
          <w:color w:val="731C3F" w:themeColor="accent1"/>
          <w:lang w:val="en-CA"/>
        </w:rPr>
      </w:pPr>
      <w:r w:rsidRPr="00C80165">
        <w:rPr>
          <w:b/>
          <w:bCs/>
          <w:color w:val="731C3F" w:themeColor="accent1"/>
          <w:lang w:val="en-CA"/>
        </w:rPr>
        <w:lastRenderedPageBreak/>
        <w:t xml:space="preserve">GitHub Repository or GitHub Repo: </w:t>
      </w:r>
    </w:p>
    <w:p w14:paraId="0E8D1BCD" w14:textId="1DBE56B3" w:rsidR="00C80165" w:rsidRDefault="0076126B" w:rsidP="00C80165">
      <w:pPr>
        <w:jc w:val="both"/>
        <w:rPr>
          <w:color w:val="000000" w:themeColor="text1"/>
        </w:rPr>
      </w:pPr>
      <w:r w:rsidRPr="0076126B">
        <w:rPr>
          <w:color w:val="000000" w:themeColor="text1"/>
        </w:rPr>
        <w:t xml:space="preserve">A GitHub repository (repo) is like a folder where your project files, code, and history </w:t>
      </w:r>
      <w:r>
        <w:rPr>
          <w:color w:val="000000" w:themeColor="text1"/>
        </w:rPr>
        <w:t xml:space="preserve">can be </w:t>
      </w:r>
      <w:r w:rsidRPr="0076126B">
        <w:rPr>
          <w:color w:val="000000" w:themeColor="text1"/>
        </w:rPr>
        <w:t>stored on GitHub. It helps you organize and share your work with others.</w:t>
      </w:r>
    </w:p>
    <w:p w14:paraId="62D33D90" w14:textId="47D9A838" w:rsidR="0076126B" w:rsidRDefault="0076126B" w:rsidP="00C80165">
      <w:pPr>
        <w:jc w:val="both"/>
        <w:rPr>
          <w:b/>
          <w:bCs/>
          <w:color w:val="000000" w:themeColor="text1"/>
        </w:rPr>
      </w:pPr>
      <w:r w:rsidRPr="0076126B">
        <w:rPr>
          <w:b/>
          <w:bCs/>
          <w:color w:val="000000" w:themeColor="text1"/>
        </w:rPr>
        <w:t>Types of Repositories:</w:t>
      </w:r>
    </w:p>
    <w:p w14:paraId="0D8CCD57" w14:textId="07376012" w:rsidR="0076126B" w:rsidRPr="0076126B" w:rsidRDefault="0076126B" w:rsidP="0076126B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 w:rsidRPr="0076126B">
        <w:rPr>
          <w:color w:val="000000" w:themeColor="text1"/>
        </w:rPr>
        <w:t>Public Repository – Anyone can see the code</w:t>
      </w:r>
    </w:p>
    <w:p w14:paraId="666B8A61" w14:textId="604A0FB4" w:rsidR="0076126B" w:rsidRDefault="0076126B" w:rsidP="0076126B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 w:rsidRPr="0076126B">
        <w:rPr>
          <w:color w:val="000000" w:themeColor="text1"/>
        </w:rPr>
        <w:t>Private Repository – Only you (or Invited People) Can see it.</w:t>
      </w:r>
    </w:p>
    <w:p w14:paraId="18AE130C" w14:textId="0B5CB7EB" w:rsidR="0076126B" w:rsidRPr="0076126B" w:rsidRDefault="0076126B" w:rsidP="0076126B">
      <w:pPr>
        <w:jc w:val="center"/>
        <w:rPr>
          <w:color w:val="0070C0"/>
        </w:rPr>
      </w:pPr>
      <w:r>
        <w:rPr>
          <w:color w:val="000000" w:themeColor="text1"/>
        </w:rPr>
        <w:t xml:space="preserve">We can create GitHub account and repository from the following link </w:t>
      </w:r>
      <w:r w:rsidRPr="0076126B">
        <w:rPr>
          <w:color w:val="0070C0"/>
        </w:rPr>
        <w:t>https://github.com</w:t>
      </w:r>
    </w:p>
    <w:p w14:paraId="7C7F08F8" w14:textId="6B9B7C7E" w:rsidR="0076126B" w:rsidRDefault="0076126B" w:rsidP="00543810">
      <w:pPr>
        <w:jc w:val="both"/>
        <w:rPr>
          <w:color w:val="000000" w:themeColor="text1"/>
        </w:rPr>
      </w:pPr>
      <w:r>
        <w:rPr>
          <w:color w:val="000000" w:themeColor="text1"/>
        </w:rPr>
        <w:t>Your GitHub account may look like below, once it is customized with required details.</w:t>
      </w:r>
    </w:p>
    <w:p w14:paraId="785DF493" w14:textId="0A09EE30" w:rsidR="0076126B" w:rsidRPr="003D603E" w:rsidRDefault="0076126B" w:rsidP="00543810">
      <w:pPr>
        <w:jc w:val="both"/>
        <w:rPr>
          <w:color w:val="000000" w:themeColor="text1"/>
        </w:rPr>
      </w:pPr>
      <w:r w:rsidRPr="0076126B">
        <w:rPr>
          <w:noProof/>
          <w:color w:val="000000" w:themeColor="text1"/>
        </w:rPr>
        <w:drawing>
          <wp:inline distT="0" distB="0" distL="0" distR="0" wp14:anchorId="72B0425A" wp14:editId="04108D50">
            <wp:extent cx="5879465" cy="3657600"/>
            <wp:effectExtent l="63500" t="63500" r="127635" b="127000"/>
            <wp:docPr id="114245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52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1650" cy="3683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5D9FB" w14:textId="187ECB68" w:rsidR="00C80165" w:rsidRDefault="003D603E" w:rsidP="003D603E">
      <w:pPr>
        <w:jc w:val="both"/>
        <w:rPr>
          <w:color w:val="000000" w:themeColor="text1"/>
        </w:rPr>
      </w:pPr>
      <w:r w:rsidRPr="003D603E">
        <w:rPr>
          <w:color w:val="000000" w:themeColor="text1"/>
        </w:rPr>
        <w:t>One can create repository on the GitHub profile clicking on the Repositories tab and give basic details like repo name description etc. Follow the below image</w:t>
      </w:r>
      <w:r>
        <w:rPr>
          <w:color w:val="000000" w:themeColor="text1"/>
        </w:rPr>
        <w:t>.</w:t>
      </w:r>
    </w:p>
    <w:p w14:paraId="55499DFE" w14:textId="76F91AF6" w:rsidR="00683618" w:rsidRDefault="00683618" w:rsidP="003D603E">
      <w:pPr>
        <w:jc w:val="both"/>
        <w:rPr>
          <w:color w:val="000000" w:themeColor="text1"/>
        </w:rPr>
      </w:pPr>
      <w:r>
        <w:rPr>
          <w:color w:val="000000" w:themeColor="text1"/>
        </w:rPr>
        <w:t>Click on the Repositories then click on New as shown with arrows below</w:t>
      </w:r>
    </w:p>
    <w:p w14:paraId="77349464" w14:textId="2407F94B" w:rsidR="003D603E" w:rsidRDefault="003D603E" w:rsidP="003D603E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0F37142" wp14:editId="54CB51F6">
            <wp:extent cx="5943600" cy="3124200"/>
            <wp:effectExtent l="63500" t="63500" r="127000" b="127000"/>
            <wp:docPr id="316354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4811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A462D" w14:textId="54117098" w:rsidR="003D603E" w:rsidRDefault="00683618" w:rsidP="003D603E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Enter the basic details </w:t>
      </w:r>
    </w:p>
    <w:p w14:paraId="3823BCBE" w14:textId="4E0CA468" w:rsidR="00683618" w:rsidRDefault="00683618" w:rsidP="003D603E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2347E0" wp14:editId="3BDE3007">
            <wp:extent cx="5943600" cy="3556000"/>
            <wp:effectExtent l="63500" t="63500" r="127000" b="127000"/>
            <wp:docPr id="13648647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64768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38" cy="3575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B2D6E" w14:textId="416FF1CE" w:rsidR="00683618" w:rsidRDefault="00683618" w:rsidP="003D603E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There is option “Initialize this repository with: </w:t>
      </w:r>
      <w:r w:rsidR="009868FA">
        <w:rPr>
          <w:color w:val="000000" w:themeColor="text1"/>
        </w:rPr>
        <w:t>If you want you can click the add a README file.</w:t>
      </w:r>
    </w:p>
    <w:p w14:paraId="0682BBC5" w14:textId="74718041" w:rsidR="00683618" w:rsidRDefault="00683618" w:rsidP="00683618">
      <w:pPr>
        <w:jc w:val="both"/>
        <w:rPr>
          <w:color w:val="000000" w:themeColor="text1"/>
        </w:rPr>
      </w:pPr>
      <w:r w:rsidRPr="00683618">
        <w:rPr>
          <w:color w:val="731C3F" w:themeColor="accent1"/>
        </w:rPr>
        <w:lastRenderedPageBreak/>
        <w:t xml:space="preserve">Add a README File: </w:t>
      </w:r>
      <w:r w:rsidRPr="00683618">
        <w:rPr>
          <w:color w:val="000000" w:themeColor="text1"/>
        </w:rPr>
        <w:t>A </w:t>
      </w:r>
      <w:r w:rsidRPr="00683618">
        <w:rPr>
          <w:b/>
          <w:bCs/>
          <w:color w:val="000000" w:themeColor="text1"/>
        </w:rPr>
        <w:t>README</w:t>
      </w:r>
      <w:r w:rsidRPr="00683618">
        <w:rPr>
          <w:color w:val="000000" w:themeColor="text1"/>
        </w:rPr>
        <w:t xml:space="preserve"> file is a text file (usually named README.md) that gives information about your project. It is the first thing </w:t>
      </w:r>
      <w:r>
        <w:rPr>
          <w:color w:val="000000" w:themeColor="text1"/>
        </w:rPr>
        <w:t xml:space="preserve">that we </w:t>
      </w:r>
      <w:r w:rsidRPr="00683618">
        <w:rPr>
          <w:color w:val="000000" w:themeColor="text1"/>
        </w:rPr>
        <w:t xml:space="preserve">see when </w:t>
      </w:r>
      <w:r>
        <w:rPr>
          <w:color w:val="000000" w:themeColor="text1"/>
        </w:rPr>
        <w:t>we</w:t>
      </w:r>
      <w:r w:rsidRPr="00683618">
        <w:rPr>
          <w:color w:val="000000" w:themeColor="text1"/>
        </w:rPr>
        <w:t xml:space="preserve"> visit </w:t>
      </w:r>
      <w:r>
        <w:rPr>
          <w:color w:val="000000" w:themeColor="text1"/>
        </w:rPr>
        <w:t>our</w:t>
      </w:r>
      <w:r w:rsidRPr="00683618">
        <w:rPr>
          <w:color w:val="000000" w:themeColor="text1"/>
        </w:rPr>
        <w:t xml:space="preserve"> GitHub repository.</w:t>
      </w:r>
    </w:p>
    <w:p w14:paraId="25D1FD2D" w14:textId="1148D28A" w:rsidR="00683618" w:rsidRPr="00A14B4D" w:rsidRDefault="00683618" w:rsidP="00683618">
      <w:pPr>
        <w:jc w:val="both"/>
        <w:rPr>
          <w:b/>
          <w:bCs/>
          <w:color w:val="731C3F" w:themeColor="accent1"/>
        </w:rPr>
      </w:pPr>
      <w:r w:rsidRPr="00A14B4D">
        <w:rPr>
          <w:b/>
          <w:bCs/>
          <w:color w:val="731C3F" w:themeColor="accent1"/>
        </w:rPr>
        <w:t xml:space="preserve">Key Command: </w:t>
      </w:r>
      <w:r w:rsidR="00842055" w:rsidRPr="00842055">
        <w:rPr>
          <w:b/>
          <w:bCs/>
          <w:color w:val="0070C0"/>
        </w:rPr>
        <w:t>“</w:t>
      </w:r>
      <w:r w:rsidRPr="00842055">
        <w:rPr>
          <w:b/>
          <w:bCs/>
          <w:color w:val="0070C0"/>
        </w:rPr>
        <w:t>Commit</w:t>
      </w:r>
      <w:r w:rsidR="00842055" w:rsidRPr="00842055">
        <w:rPr>
          <w:b/>
          <w:bCs/>
          <w:color w:val="0070C0"/>
        </w:rPr>
        <w:t>”</w:t>
      </w:r>
    </w:p>
    <w:p w14:paraId="2668A3A2" w14:textId="4A011BF5" w:rsidR="00683618" w:rsidRDefault="00683618" w:rsidP="00A14B4D">
      <w:pPr>
        <w:jc w:val="both"/>
        <w:rPr>
          <w:color w:val="000000" w:themeColor="text1"/>
        </w:rPr>
      </w:pPr>
      <w:r>
        <w:rPr>
          <w:color w:val="000000" w:themeColor="text1"/>
        </w:rPr>
        <w:t>Once we create a repository which is a change can be committed with Commit Command.</w:t>
      </w:r>
    </w:p>
    <w:p w14:paraId="685BB323" w14:textId="37445FCC" w:rsidR="00A14B4D" w:rsidRDefault="00A14B4D" w:rsidP="00A14B4D">
      <w:pPr>
        <w:jc w:val="both"/>
        <w:rPr>
          <w:color w:val="000000" w:themeColor="text1"/>
        </w:rPr>
      </w:pPr>
      <w:r w:rsidRPr="00A14B4D">
        <w:rPr>
          <w:color w:val="000000" w:themeColor="text1"/>
        </w:rPr>
        <w:t>A </w:t>
      </w:r>
      <w:r w:rsidRPr="00A14B4D">
        <w:rPr>
          <w:b/>
          <w:bCs/>
          <w:color w:val="000000" w:themeColor="text1"/>
        </w:rPr>
        <w:t>commit</w:t>
      </w:r>
      <w:r w:rsidRPr="00A14B4D">
        <w:rPr>
          <w:color w:val="000000" w:themeColor="text1"/>
        </w:rPr>
        <w:t> is like a </w:t>
      </w:r>
      <w:r w:rsidRPr="00A14B4D">
        <w:rPr>
          <w:b/>
          <w:bCs/>
          <w:color w:val="000000" w:themeColor="text1"/>
        </w:rPr>
        <w:t>sav</w:t>
      </w:r>
      <w:r>
        <w:rPr>
          <w:b/>
          <w:bCs/>
          <w:color w:val="000000" w:themeColor="text1"/>
        </w:rPr>
        <w:t xml:space="preserve">ing the changes </w:t>
      </w:r>
      <w:r w:rsidRPr="00A14B4D">
        <w:rPr>
          <w:color w:val="000000" w:themeColor="text1"/>
        </w:rPr>
        <w:t xml:space="preserve">in </w:t>
      </w:r>
      <w:r>
        <w:rPr>
          <w:color w:val="000000" w:themeColor="text1"/>
        </w:rPr>
        <w:t xml:space="preserve">our </w:t>
      </w:r>
      <w:r w:rsidRPr="00A14B4D">
        <w:rPr>
          <w:color w:val="000000" w:themeColor="text1"/>
        </w:rPr>
        <w:t xml:space="preserve">project. Every time </w:t>
      </w:r>
      <w:r>
        <w:rPr>
          <w:color w:val="000000" w:themeColor="text1"/>
        </w:rPr>
        <w:t>that we</w:t>
      </w:r>
      <w:r w:rsidRPr="00A14B4D">
        <w:rPr>
          <w:color w:val="000000" w:themeColor="text1"/>
        </w:rPr>
        <w:t xml:space="preserve"> make </w:t>
      </w:r>
      <w:r>
        <w:rPr>
          <w:color w:val="000000" w:themeColor="text1"/>
        </w:rPr>
        <w:t xml:space="preserve">any </w:t>
      </w:r>
      <w:r w:rsidRPr="00A14B4D">
        <w:rPr>
          <w:color w:val="000000" w:themeColor="text1"/>
        </w:rPr>
        <w:t xml:space="preserve">changes </w:t>
      </w:r>
      <w:r>
        <w:rPr>
          <w:color w:val="000000" w:themeColor="text1"/>
        </w:rPr>
        <w:t xml:space="preserve">need to </w:t>
      </w:r>
      <w:r w:rsidRPr="00A14B4D">
        <w:rPr>
          <w:color w:val="000000" w:themeColor="text1"/>
        </w:rPr>
        <w:t>commit them; Git stores a snapshot of your project at that moment.</w:t>
      </w:r>
    </w:p>
    <w:p w14:paraId="2B90D31D" w14:textId="59F252AC" w:rsidR="00A14B4D" w:rsidRDefault="00A14B4D" w:rsidP="00A14B4D">
      <w:pPr>
        <w:jc w:val="both"/>
        <w:rPr>
          <w:b/>
          <w:bCs/>
          <w:color w:val="731C3F" w:themeColor="accent1"/>
        </w:rPr>
      </w:pPr>
      <w:r w:rsidRPr="00A14B4D">
        <w:rPr>
          <w:b/>
          <w:bCs/>
          <w:color w:val="731C3F" w:themeColor="accent1"/>
        </w:rPr>
        <w:t xml:space="preserve">Syntax </w:t>
      </w:r>
    </w:p>
    <w:p w14:paraId="13B3225A" w14:textId="540E65E9" w:rsidR="00A14B4D" w:rsidRPr="00A14B4D" w:rsidRDefault="00A14B4D" w:rsidP="00A14B4D">
      <w:pPr>
        <w:jc w:val="both"/>
        <w:rPr>
          <w:color w:val="000000" w:themeColor="text1"/>
        </w:rPr>
      </w:pPr>
      <w:r w:rsidRPr="00A14B4D">
        <w:rPr>
          <w:color w:val="000000" w:themeColor="text1"/>
        </w:rPr>
        <w:t>To commit changes, use:</w:t>
      </w:r>
    </w:p>
    <w:p w14:paraId="77076F18" w14:textId="053A3B34" w:rsidR="00A14B4D" w:rsidRPr="00A14B4D" w:rsidRDefault="00A14B4D" w:rsidP="00A14B4D">
      <w:pPr>
        <w:jc w:val="both"/>
        <w:rPr>
          <w:b/>
          <w:bCs/>
          <w:color w:val="0070C0"/>
        </w:rPr>
      </w:pPr>
      <w:r>
        <w:rPr>
          <w:b/>
          <w:bCs/>
          <w:color w:val="0070C0"/>
        </w:rPr>
        <w:t>g</w:t>
      </w:r>
      <w:r w:rsidRPr="00A14B4D">
        <w:rPr>
          <w:b/>
          <w:bCs/>
          <w:color w:val="0070C0"/>
        </w:rPr>
        <w:t>it commit -m “Our Commit Message”</w:t>
      </w:r>
    </w:p>
    <w:p w14:paraId="79FEBF50" w14:textId="4D91F092" w:rsidR="000B53C6" w:rsidRDefault="00A14B4D" w:rsidP="00A14B4D">
      <w:pPr>
        <w:jc w:val="both"/>
        <w:rPr>
          <w:color w:val="000000" w:themeColor="text1"/>
        </w:rPr>
      </w:pPr>
      <w:r w:rsidRPr="00A14B4D">
        <w:rPr>
          <w:color w:val="000000" w:themeColor="text1"/>
        </w:rPr>
        <w:t>“-m”, stands for message and the message should briefly say about changes that we made or stage of the project.</w:t>
      </w:r>
    </w:p>
    <w:p w14:paraId="4A3E45A2" w14:textId="77777777" w:rsidR="009868FA" w:rsidRDefault="009868FA" w:rsidP="00A14B4D">
      <w:pPr>
        <w:jc w:val="both"/>
        <w:rPr>
          <w:color w:val="000000" w:themeColor="text1"/>
        </w:rPr>
      </w:pPr>
    </w:p>
    <w:p w14:paraId="2778C20E" w14:textId="22E859BB" w:rsidR="000B53C6" w:rsidRDefault="000B53C6" w:rsidP="000B53C6">
      <w:pPr>
        <w:pStyle w:val="ListParagraph"/>
        <w:numPr>
          <w:ilvl w:val="0"/>
          <w:numId w:val="16"/>
        </w:numPr>
        <w:jc w:val="both"/>
        <w:rPr>
          <w:b/>
          <w:bCs/>
          <w:color w:val="731C3F" w:themeColor="accent1"/>
          <w:lang w:val="en-CA"/>
        </w:rPr>
      </w:pPr>
      <w:r w:rsidRPr="000B53C6">
        <w:rPr>
          <w:b/>
          <w:bCs/>
          <w:color w:val="731C3F" w:themeColor="accent1"/>
          <w:lang w:val="en-CA"/>
        </w:rPr>
        <w:t xml:space="preserve">How to </w:t>
      </w:r>
      <w:r>
        <w:rPr>
          <w:b/>
          <w:bCs/>
          <w:color w:val="731C3F" w:themeColor="accent1"/>
          <w:lang w:val="en-CA"/>
        </w:rPr>
        <w:t>w</w:t>
      </w:r>
      <w:r w:rsidRPr="000B53C6">
        <w:rPr>
          <w:b/>
          <w:bCs/>
          <w:color w:val="731C3F" w:themeColor="accent1"/>
          <w:lang w:val="en-CA"/>
        </w:rPr>
        <w:t>ork with Git on GitHub Repositories</w:t>
      </w:r>
      <w:r w:rsidR="00181DFC">
        <w:rPr>
          <w:b/>
          <w:bCs/>
          <w:color w:val="731C3F" w:themeColor="accent1"/>
          <w:lang w:val="en-CA"/>
        </w:rPr>
        <w:t xml:space="preserve"> </w:t>
      </w:r>
      <w:r w:rsidR="009868FA">
        <w:rPr>
          <w:b/>
          <w:bCs/>
          <w:color w:val="731C3F" w:themeColor="accent1"/>
          <w:lang w:val="en-CA"/>
        </w:rPr>
        <w:t>(Basic</w:t>
      </w:r>
      <w:r w:rsidR="00181DFC">
        <w:rPr>
          <w:b/>
          <w:bCs/>
          <w:color w:val="731C3F" w:themeColor="accent1"/>
          <w:lang w:val="en-CA"/>
        </w:rPr>
        <w:t xml:space="preserve"> </w:t>
      </w:r>
      <w:proofErr w:type="gramStart"/>
      <w:r w:rsidR="00181DFC">
        <w:rPr>
          <w:b/>
          <w:bCs/>
          <w:color w:val="731C3F" w:themeColor="accent1"/>
          <w:lang w:val="en-CA"/>
        </w:rPr>
        <w:t>Work Flow</w:t>
      </w:r>
      <w:proofErr w:type="gramEnd"/>
      <w:r w:rsidR="00181DFC">
        <w:rPr>
          <w:b/>
          <w:bCs/>
          <w:color w:val="731C3F" w:themeColor="accent1"/>
          <w:lang w:val="en-CA"/>
        </w:rPr>
        <w:t>)</w:t>
      </w:r>
    </w:p>
    <w:p w14:paraId="537593B0" w14:textId="342E27ED" w:rsidR="000B53C6" w:rsidRPr="00181DFC" w:rsidRDefault="000B53C6" w:rsidP="00181DFC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181DFC">
        <w:rPr>
          <w:b/>
          <w:bCs/>
          <w:color w:val="000000" w:themeColor="text1"/>
        </w:rPr>
        <w:t xml:space="preserve">Cloning a </w:t>
      </w:r>
      <w:r w:rsidR="006232BE" w:rsidRPr="00181DFC">
        <w:rPr>
          <w:b/>
          <w:bCs/>
          <w:color w:val="000000" w:themeColor="text1"/>
        </w:rPr>
        <w:t>Repository:</w:t>
      </w:r>
    </w:p>
    <w:p w14:paraId="549C1EC3" w14:textId="3EF0E8BC" w:rsidR="006232BE" w:rsidRDefault="006232BE" w:rsidP="00181DFC">
      <w:pPr>
        <w:ind w:left="420"/>
        <w:jc w:val="both"/>
        <w:rPr>
          <w:color w:val="000000" w:themeColor="text1"/>
        </w:rPr>
      </w:pPr>
      <w:r w:rsidRPr="006232BE">
        <w:rPr>
          <w:b/>
          <w:bCs/>
          <w:color w:val="000000" w:themeColor="text1"/>
        </w:rPr>
        <w:t>What It Does:</w:t>
      </w:r>
      <w:r w:rsidRPr="006232BE">
        <w:rPr>
          <w:color w:val="000000" w:themeColor="text1"/>
        </w:rPr>
        <w:t xml:space="preserve"> This command copies a repository (a project) from GitHub to your computer. You’ll get all the files and the project history.</w:t>
      </w:r>
    </w:p>
    <w:p w14:paraId="42BEDF66" w14:textId="2577A974" w:rsidR="006232BE" w:rsidRDefault="006232BE" w:rsidP="00181DFC">
      <w:pPr>
        <w:ind w:left="420"/>
        <w:rPr>
          <w:b/>
          <w:bCs/>
          <w:color w:val="0070C0"/>
        </w:rPr>
      </w:pPr>
      <w:r>
        <w:rPr>
          <w:color w:val="000000" w:themeColor="text1"/>
        </w:rPr>
        <w:t xml:space="preserve">Syntax; </w:t>
      </w:r>
      <w:r w:rsidRPr="006232BE">
        <w:rPr>
          <w:b/>
          <w:bCs/>
          <w:color w:val="0070C0"/>
        </w:rPr>
        <w:t>git clone &lt;repository-</w:t>
      </w:r>
      <w:proofErr w:type="spellStart"/>
      <w:r w:rsidRPr="006232BE">
        <w:rPr>
          <w:b/>
          <w:bCs/>
          <w:color w:val="0070C0"/>
        </w:rPr>
        <w:t>url</w:t>
      </w:r>
      <w:proofErr w:type="spellEnd"/>
      <w:r w:rsidRPr="006232BE">
        <w:rPr>
          <w:b/>
          <w:bCs/>
          <w:color w:val="0070C0"/>
        </w:rPr>
        <w:t>&gt;</w:t>
      </w:r>
    </w:p>
    <w:p w14:paraId="4A9A5B03" w14:textId="00422D39" w:rsidR="006232BE" w:rsidRPr="00181DFC" w:rsidRDefault="006232BE" w:rsidP="00181DFC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181DFC">
        <w:rPr>
          <w:b/>
          <w:bCs/>
          <w:color w:val="000000" w:themeColor="text1"/>
        </w:rPr>
        <w:t>Checking the Status:</w:t>
      </w:r>
    </w:p>
    <w:p w14:paraId="179CF9AA" w14:textId="6338D531" w:rsidR="00181DFC" w:rsidRDefault="006232BE" w:rsidP="00181DFC">
      <w:pPr>
        <w:spacing w:after="0" w:line="240" w:lineRule="auto"/>
        <w:ind w:firstLine="420"/>
        <w:jc w:val="both"/>
        <w:rPr>
          <w:color w:val="000000" w:themeColor="text1"/>
        </w:rPr>
      </w:pPr>
      <w:r w:rsidRPr="006232BE">
        <w:rPr>
          <w:b/>
          <w:bCs/>
          <w:color w:val="000000" w:themeColor="text1"/>
        </w:rPr>
        <w:t>What It Does</w:t>
      </w:r>
      <w:r w:rsidRPr="006232BE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CA" w:eastAsia="en-US"/>
        </w:rPr>
        <w:t>:</w:t>
      </w:r>
      <w:r w:rsidRPr="006232BE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en-US"/>
        </w:rPr>
        <w:t xml:space="preserve"> </w:t>
      </w:r>
      <w:r>
        <w:rPr>
          <w:color w:val="000000" w:themeColor="text1"/>
        </w:rPr>
        <w:t>displays the current state of the code</w:t>
      </w:r>
    </w:p>
    <w:p w14:paraId="14DB18D4" w14:textId="52E94ACB" w:rsidR="00181DFC" w:rsidRPr="00181DFC" w:rsidRDefault="00181DFC" w:rsidP="00181DFC">
      <w:pPr>
        <w:spacing w:after="0" w:line="24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Syntax; </w:t>
      </w:r>
      <w:r w:rsidRPr="006232BE">
        <w:rPr>
          <w:b/>
          <w:bCs/>
          <w:color w:val="0070C0"/>
        </w:rPr>
        <w:t xml:space="preserve">git </w:t>
      </w:r>
      <w:r>
        <w:rPr>
          <w:b/>
          <w:bCs/>
          <w:color w:val="0070C0"/>
        </w:rPr>
        <w:t>status</w:t>
      </w:r>
    </w:p>
    <w:p w14:paraId="04ECCA79" w14:textId="77777777" w:rsidR="00181DFC" w:rsidRPr="00181DFC" w:rsidRDefault="00181DFC" w:rsidP="00181DFC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181DFC">
        <w:rPr>
          <w:b/>
          <w:bCs/>
          <w:color w:val="000000" w:themeColor="text1"/>
        </w:rPr>
        <w:t xml:space="preserve">Create a New Branch: </w:t>
      </w:r>
    </w:p>
    <w:p w14:paraId="0FA619C7" w14:textId="01457FA1" w:rsidR="00181DFC" w:rsidRDefault="00181DFC" w:rsidP="00181DFC">
      <w:pPr>
        <w:spacing w:after="0" w:line="240" w:lineRule="auto"/>
        <w:ind w:left="420"/>
        <w:jc w:val="both"/>
        <w:rPr>
          <w:color w:val="000000" w:themeColor="text1"/>
        </w:rPr>
      </w:pPr>
      <w:r w:rsidRPr="00181DFC">
        <w:rPr>
          <w:color w:val="000000" w:themeColor="text1"/>
        </w:rPr>
        <w:t>Before making changes, it’s best practice to create a new branch to keep your work organized:</w:t>
      </w:r>
    </w:p>
    <w:p w14:paraId="57AB4BAA" w14:textId="6584C8BB" w:rsidR="00181DFC" w:rsidRDefault="00181DFC" w:rsidP="00181DFC">
      <w:pPr>
        <w:spacing w:after="0" w:line="240" w:lineRule="auto"/>
        <w:ind w:left="420"/>
        <w:jc w:val="both"/>
        <w:rPr>
          <w:b/>
          <w:bCs/>
          <w:color w:val="0070C0"/>
        </w:rPr>
      </w:pPr>
      <w:r>
        <w:rPr>
          <w:color w:val="000000" w:themeColor="text1"/>
        </w:rPr>
        <w:t xml:space="preserve">Syntax: </w:t>
      </w:r>
      <w:r w:rsidRPr="00181DFC">
        <w:rPr>
          <w:b/>
          <w:bCs/>
          <w:color w:val="0070C0"/>
        </w:rPr>
        <w:t>git checkout -b &lt;new-branch-name&gt;</w:t>
      </w:r>
    </w:p>
    <w:p w14:paraId="6A7DAC1F" w14:textId="624C4CB8" w:rsidR="00181DFC" w:rsidRPr="00181DFC" w:rsidRDefault="00181DFC" w:rsidP="009868FA">
      <w:pPr>
        <w:spacing w:after="0" w:line="240" w:lineRule="auto"/>
        <w:ind w:left="420"/>
        <w:jc w:val="both"/>
        <w:rPr>
          <w:color w:val="000000" w:themeColor="text1"/>
        </w:rPr>
      </w:pPr>
      <w:r>
        <w:rPr>
          <w:rStyle w:val="Strong"/>
          <w:color w:val="000000"/>
        </w:rPr>
        <w:t>Make Changes</w:t>
      </w:r>
      <w:r>
        <w:rPr>
          <w:rFonts w:ascii="-webkit-standard" w:hAnsi="-webkit-standard"/>
          <w:color w:val="000000"/>
          <w:sz w:val="27"/>
          <w:szCs w:val="27"/>
        </w:rPr>
        <w:t xml:space="preserve">: </w:t>
      </w:r>
      <w:r w:rsidRPr="00181DFC">
        <w:rPr>
          <w:color w:val="000000" w:themeColor="text1"/>
        </w:rPr>
        <w:t>Edit the files in your local repository using your preferred code editor.</w:t>
      </w:r>
    </w:p>
    <w:p w14:paraId="012DD6F7" w14:textId="77777777" w:rsidR="00181DFC" w:rsidRDefault="00181DFC" w:rsidP="009868FA">
      <w:pPr>
        <w:spacing w:after="0" w:line="240" w:lineRule="auto"/>
        <w:jc w:val="both"/>
        <w:rPr>
          <w:rFonts w:ascii="-webkit-standard" w:hAnsi="-webkit-standard"/>
          <w:color w:val="000000"/>
          <w:sz w:val="27"/>
          <w:szCs w:val="27"/>
        </w:rPr>
      </w:pPr>
    </w:p>
    <w:p w14:paraId="6057E318" w14:textId="77777777" w:rsidR="009868FA" w:rsidRPr="009868FA" w:rsidRDefault="009868FA" w:rsidP="009868FA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9868FA">
        <w:rPr>
          <w:b/>
          <w:bCs/>
          <w:color w:val="000000" w:themeColor="text1"/>
        </w:rPr>
        <w:lastRenderedPageBreak/>
        <w:t xml:space="preserve">Stage Changes: </w:t>
      </w:r>
    </w:p>
    <w:p w14:paraId="0AB0D1A3" w14:textId="46C7215E" w:rsidR="00181DFC" w:rsidRPr="009868FA" w:rsidRDefault="009868FA" w:rsidP="009868FA">
      <w:pPr>
        <w:spacing w:after="0" w:line="240" w:lineRule="auto"/>
        <w:ind w:firstLine="420"/>
        <w:jc w:val="both"/>
        <w:rPr>
          <w:color w:val="000000" w:themeColor="text1"/>
        </w:rPr>
      </w:pPr>
      <w:r w:rsidRPr="009868FA">
        <w:rPr>
          <w:color w:val="000000" w:themeColor="text1"/>
        </w:rPr>
        <w:t>After making changes, you need to stage them before committing:</w:t>
      </w:r>
    </w:p>
    <w:p w14:paraId="786363C2" w14:textId="77777777" w:rsidR="009868FA" w:rsidRDefault="009868FA" w:rsidP="009868FA">
      <w:pPr>
        <w:spacing w:after="0" w:line="240" w:lineRule="auto"/>
        <w:jc w:val="both"/>
        <w:rPr>
          <w:rStyle w:val="Strong"/>
        </w:rPr>
      </w:pPr>
    </w:p>
    <w:p w14:paraId="3BCB1FE6" w14:textId="3D63F66A" w:rsidR="009868FA" w:rsidRPr="009868FA" w:rsidRDefault="009868FA" w:rsidP="009868FA">
      <w:pPr>
        <w:spacing w:after="0" w:line="240" w:lineRule="auto"/>
        <w:ind w:left="420"/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Syntax: </w:t>
      </w:r>
      <w:r w:rsidRPr="00181DFC">
        <w:rPr>
          <w:b/>
          <w:bCs/>
          <w:color w:val="0070C0"/>
        </w:rPr>
        <w:t xml:space="preserve">git </w:t>
      </w:r>
      <w:r>
        <w:rPr>
          <w:b/>
          <w:bCs/>
          <w:color w:val="0070C0"/>
        </w:rPr>
        <w:t xml:space="preserve">add &lt;File </w:t>
      </w:r>
      <w:r w:rsidRPr="00181DFC">
        <w:rPr>
          <w:b/>
          <w:bCs/>
          <w:color w:val="0070C0"/>
        </w:rPr>
        <w:t>name&gt;</w:t>
      </w:r>
      <w:r>
        <w:rPr>
          <w:b/>
          <w:bCs/>
          <w:color w:val="0070C0"/>
        </w:rPr>
        <w:t xml:space="preserve"> </w:t>
      </w:r>
      <w:r w:rsidRPr="009868FA">
        <w:rPr>
          <w:b/>
          <w:bCs/>
          <w:color w:val="000000" w:themeColor="text1"/>
        </w:rPr>
        <w:t>(</w:t>
      </w:r>
      <w:r w:rsidRPr="009868FA">
        <w:rPr>
          <w:color w:val="000000" w:themeColor="text1"/>
        </w:rPr>
        <w:t>We can stage all changes by using “git add. “, command.</w:t>
      </w:r>
      <w:r w:rsidRPr="009868FA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Pr="009868FA">
        <w:rPr>
          <w:color w:val="000000" w:themeColor="text1"/>
        </w:rPr>
        <w:t>This command stages all modified and new files.)</w:t>
      </w:r>
    </w:p>
    <w:p w14:paraId="3BD226AD" w14:textId="77777777" w:rsidR="009868FA" w:rsidRPr="009868FA" w:rsidRDefault="009868FA" w:rsidP="009868FA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9868FA">
        <w:rPr>
          <w:b/>
          <w:bCs/>
          <w:color w:val="000000" w:themeColor="text1"/>
        </w:rPr>
        <w:t xml:space="preserve">Commit Changes: </w:t>
      </w:r>
    </w:p>
    <w:p w14:paraId="7D5C5277" w14:textId="64B9828C" w:rsidR="009868FA" w:rsidRDefault="009868FA" w:rsidP="009868FA">
      <w:pPr>
        <w:spacing w:after="0" w:line="240" w:lineRule="auto"/>
        <w:ind w:left="420"/>
        <w:jc w:val="both"/>
        <w:rPr>
          <w:color w:val="000000" w:themeColor="text1"/>
        </w:rPr>
      </w:pPr>
      <w:r w:rsidRPr="009868FA">
        <w:rPr>
          <w:b/>
          <w:bCs/>
          <w:color w:val="000000" w:themeColor="text1"/>
        </w:rPr>
        <w:t>O</w:t>
      </w:r>
      <w:r w:rsidRPr="009868FA">
        <w:rPr>
          <w:color w:val="000000" w:themeColor="text1"/>
        </w:rPr>
        <w:t>nce your changes are staged, commit them with a descriptive message:</w:t>
      </w:r>
    </w:p>
    <w:p w14:paraId="117E2E02" w14:textId="4EA62CA3" w:rsidR="009868FA" w:rsidRPr="009868FA" w:rsidRDefault="009868FA" w:rsidP="009868FA">
      <w:pPr>
        <w:spacing w:after="0" w:line="240" w:lineRule="auto"/>
        <w:ind w:left="420"/>
        <w:jc w:val="both"/>
        <w:rPr>
          <w:b/>
          <w:bCs/>
          <w:color w:val="0070C0"/>
        </w:rPr>
      </w:pPr>
      <w:r>
        <w:rPr>
          <w:color w:val="000000" w:themeColor="text1"/>
        </w:rPr>
        <w:t xml:space="preserve">Syntax: </w:t>
      </w:r>
      <w:r w:rsidRPr="009868FA">
        <w:rPr>
          <w:b/>
          <w:bCs/>
          <w:color w:val="0070C0"/>
        </w:rPr>
        <w:t>git commit -m "Your commit message describing the changes"</w:t>
      </w:r>
    </w:p>
    <w:p w14:paraId="28E3B21F" w14:textId="53446DE3" w:rsidR="009868FA" w:rsidRDefault="009868FA" w:rsidP="009868FA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9868FA">
        <w:rPr>
          <w:b/>
          <w:bCs/>
          <w:color w:val="000000" w:themeColor="text1"/>
        </w:rPr>
        <w:t>Pull Latest Changes:</w:t>
      </w:r>
    </w:p>
    <w:p w14:paraId="580EFE03" w14:textId="4C5EE486" w:rsidR="009868FA" w:rsidRDefault="009868FA" w:rsidP="009868FA">
      <w:pPr>
        <w:ind w:left="420"/>
        <w:jc w:val="both"/>
        <w:rPr>
          <w:color w:val="000000" w:themeColor="text1"/>
        </w:rPr>
      </w:pPr>
      <w:r w:rsidRPr="009868FA">
        <w:rPr>
          <w:color w:val="000000" w:themeColor="text1"/>
        </w:rPr>
        <w:t>Before pushing your changes, it’s a good idea to pull the latest changes from the remote repository to avoid conflicts:</w:t>
      </w:r>
    </w:p>
    <w:p w14:paraId="152FBD82" w14:textId="3471E60F" w:rsidR="009868FA" w:rsidRDefault="009868FA" w:rsidP="009868FA">
      <w:pPr>
        <w:ind w:left="420"/>
        <w:jc w:val="both"/>
        <w:rPr>
          <w:b/>
          <w:bCs/>
          <w:color w:val="0070C0"/>
        </w:rPr>
      </w:pPr>
      <w:r>
        <w:rPr>
          <w:color w:val="000000" w:themeColor="text1"/>
        </w:rPr>
        <w:t xml:space="preserve">Syntax: </w:t>
      </w:r>
      <w:r w:rsidRPr="009868FA">
        <w:rPr>
          <w:b/>
          <w:bCs/>
          <w:color w:val="0070C0"/>
        </w:rPr>
        <w:t>git pull origin &lt;branch-name&gt;</w:t>
      </w:r>
    </w:p>
    <w:p w14:paraId="06391FFE" w14:textId="2A656971" w:rsidR="007A6238" w:rsidRPr="007A6238" w:rsidRDefault="007A6238" w:rsidP="009868FA">
      <w:pPr>
        <w:ind w:left="420"/>
        <w:jc w:val="both"/>
        <w:rPr>
          <w:color w:val="000000" w:themeColor="text1"/>
        </w:rPr>
      </w:pPr>
      <w:r w:rsidRPr="007A6238">
        <w:rPr>
          <w:color w:val="000000" w:themeColor="text1"/>
        </w:rPr>
        <w:t>Example: git pull origin main</w:t>
      </w:r>
    </w:p>
    <w:p w14:paraId="7F10E365" w14:textId="6F5E32C1" w:rsidR="009868FA" w:rsidRDefault="009868FA" w:rsidP="009868FA">
      <w:pPr>
        <w:ind w:left="420"/>
        <w:jc w:val="both"/>
        <w:rPr>
          <w:color w:val="000000" w:themeColor="text1"/>
        </w:rPr>
      </w:pPr>
      <w:r w:rsidRPr="009868FA">
        <w:rPr>
          <w:color w:val="000000" w:themeColor="text1"/>
        </w:rPr>
        <w:t>This command fetches and merges changes from the specified branch.</w:t>
      </w:r>
    </w:p>
    <w:p w14:paraId="46B6D696" w14:textId="2C08DB7E" w:rsidR="009868FA" w:rsidRDefault="009868FA" w:rsidP="009868FA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9868FA">
        <w:rPr>
          <w:b/>
          <w:bCs/>
          <w:color w:val="000000" w:themeColor="text1"/>
        </w:rPr>
        <w:t>Push Changes:</w:t>
      </w:r>
    </w:p>
    <w:p w14:paraId="25DD3CD2" w14:textId="0B1C31E7" w:rsidR="009868FA" w:rsidRDefault="009868FA" w:rsidP="009868FA">
      <w:pPr>
        <w:ind w:left="420"/>
        <w:jc w:val="both"/>
        <w:rPr>
          <w:color w:val="000000" w:themeColor="text1"/>
        </w:rPr>
      </w:pPr>
      <w:r w:rsidRPr="009868FA">
        <w:rPr>
          <w:color w:val="000000" w:themeColor="text1"/>
        </w:rPr>
        <w:t>After ensuring your branch is up to date, you can push your commits to the remote repository</w:t>
      </w:r>
      <w:r w:rsidR="007A6238">
        <w:rPr>
          <w:color w:val="000000" w:themeColor="text1"/>
        </w:rPr>
        <w:t>.</w:t>
      </w:r>
    </w:p>
    <w:p w14:paraId="176E73B7" w14:textId="37451627" w:rsidR="007A6238" w:rsidRPr="009868FA" w:rsidRDefault="007A6238" w:rsidP="009868FA">
      <w:pPr>
        <w:ind w:left="420"/>
        <w:jc w:val="both"/>
        <w:rPr>
          <w:color w:val="000000" w:themeColor="text1"/>
        </w:rPr>
      </w:pPr>
      <w:r>
        <w:rPr>
          <w:color w:val="000000" w:themeColor="text1"/>
        </w:rPr>
        <w:t xml:space="preserve">Syntax: </w:t>
      </w:r>
      <w:r w:rsidRPr="007A6238">
        <w:rPr>
          <w:b/>
          <w:bCs/>
          <w:color w:val="0070C0"/>
        </w:rPr>
        <w:t>git push origin &lt;new-branch-name&gt;</w:t>
      </w:r>
    </w:p>
    <w:p w14:paraId="07470472" w14:textId="2287C456" w:rsidR="009868FA" w:rsidRDefault="007A6238" w:rsidP="009868FA">
      <w:pPr>
        <w:ind w:left="420"/>
        <w:jc w:val="both"/>
        <w:rPr>
          <w:color w:val="000000" w:themeColor="text1"/>
        </w:rPr>
      </w:pPr>
      <w:r w:rsidRPr="007A6238">
        <w:rPr>
          <w:color w:val="000000" w:themeColor="text1"/>
        </w:rPr>
        <w:t>Example: git push origin main.</w:t>
      </w:r>
      <w:r>
        <w:rPr>
          <w:color w:val="000000" w:themeColor="text1"/>
        </w:rPr>
        <w:t xml:space="preserve"> (</w:t>
      </w:r>
      <w:r w:rsidRPr="007A6238">
        <w:rPr>
          <w:rFonts w:ascii="-webkit-standard" w:hAnsi="-webkit-standard"/>
          <w:color w:val="000000"/>
          <w:sz w:val="27"/>
          <w:szCs w:val="27"/>
        </w:rPr>
        <w:t>This</w:t>
      </w:r>
      <w:r w:rsidRPr="007A6238">
        <w:rPr>
          <w:color w:val="000000" w:themeColor="text1"/>
        </w:rPr>
        <w:t xml:space="preserve"> command uploads your local commits to the remote repository.</w:t>
      </w:r>
      <w:r>
        <w:rPr>
          <w:color w:val="000000" w:themeColor="text1"/>
        </w:rPr>
        <w:t>)</w:t>
      </w:r>
    </w:p>
    <w:p w14:paraId="54FEDB43" w14:textId="1519DEC3" w:rsidR="007A6238" w:rsidRDefault="007A6238" w:rsidP="007A6238">
      <w:pPr>
        <w:pStyle w:val="ListParagraph"/>
        <w:numPr>
          <w:ilvl w:val="0"/>
          <w:numId w:val="17"/>
        </w:numPr>
        <w:jc w:val="both"/>
        <w:rPr>
          <w:b/>
          <w:bCs/>
          <w:color w:val="000000" w:themeColor="text1"/>
        </w:rPr>
      </w:pPr>
      <w:r w:rsidRPr="007A6238">
        <w:rPr>
          <w:b/>
          <w:bCs/>
          <w:color w:val="000000" w:themeColor="text1"/>
        </w:rPr>
        <w:t xml:space="preserve">Merge Changes: </w:t>
      </w:r>
    </w:p>
    <w:p w14:paraId="040F60F4" w14:textId="444C32F2" w:rsidR="007A6238" w:rsidRDefault="007A6238" w:rsidP="007A6238">
      <w:pPr>
        <w:pStyle w:val="ListParagraph"/>
        <w:ind w:left="780"/>
        <w:jc w:val="both"/>
        <w:rPr>
          <w:color w:val="000000" w:themeColor="text1"/>
        </w:rPr>
      </w:pPr>
      <w:r w:rsidRPr="007A6238">
        <w:rPr>
          <w:color w:val="000000" w:themeColor="text1"/>
        </w:rPr>
        <w:t>This step is optional</w:t>
      </w:r>
      <w:r>
        <w:rPr>
          <w:color w:val="000000" w:themeColor="text1"/>
        </w:rPr>
        <w:t>.</w:t>
      </w:r>
      <w:r w:rsidRPr="007A6238">
        <w:rPr>
          <w:color w:val="000000" w:themeColor="text1"/>
        </w:rPr>
        <w:t xml:space="preserve"> (If you’re ready to </w:t>
      </w:r>
      <w:r>
        <w:rPr>
          <w:color w:val="000000" w:themeColor="text1"/>
        </w:rPr>
        <w:t xml:space="preserve">add/integrate </w:t>
      </w:r>
      <w:r w:rsidRPr="007A6238">
        <w:rPr>
          <w:color w:val="000000" w:themeColor="text1"/>
        </w:rPr>
        <w:t>your changes into the main branch, you can create a pull request (PR) on platforms like GitHub. Alternatively, if you’re working locally, switch to the main branch and merge:</w:t>
      </w:r>
    </w:p>
    <w:p w14:paraId="449851FA" w14:textId="555531E8" w:rsidR="007A6238" w:rsidRPr="007A6238" w:rsidRDefault="007A6238" w:rsidP="007A6238">
      <w:pPr>
        <w:ind w:left="420"/>
        <w:jc w:val="both"/>
        <w:rPr>
          <w:color w:val="000000" w:themeColor="text1"/>
        </w:rPr>
      </w:pPr>
      <w:r>
        <w:rPr>
          <w:color w:val="000000" w:themeColor="text1"/>
        </w:rPr>
        <w:t xml:space="preserve">Syntax: </w:t>
      </w:r>
      <w:r>
        <w:rPr>
          <w:color w:val="000000" w:themeColor="text1"/>
        </w:rPr>
        <w:tab/>
      </w:r>
      <w:r w:rsidRPr="007A6238">
        <w:rPr>
          <w:b/>
          <w:bCs/>
          <w:color w:val="0070C0"/>
        </w:rPr>
        <w:t>git checkout main</w:t>
      </w:r>
    </w:p>
    <w:p w14:paraId="5A1F8C6E" w14:textId="77777777" w:rsidR="007A6238" w:rsidRDefault="007A6238" w:rsidP="007A6238">
      <w:pPr>
        <w:ind w:firstLine="420"/>
        <w:jc w:val="both"/>
        <w:rPr>
          <w:b/>
          <w:bCs/>
          <w:color w:val="0070C0"/>
        </w:rPr>
      </w:pPr>
      <w:r>
        <w:rPr>
          <w:color w:val="000000" w:themeColor="text1"/>
        </w:rPr>
        <w:t xml:space="preserve">Syntax: </w:t>
      </w:r>
      <w:r w:rsidRPr="007A6238">
        <w:rPr>
          <w:b/>
          <w:bCs/>
          <w:color w:val="0070C0"/>
        </w:rPr>
        <w:t>git merge &lt;new-branch-name&gt;</w:t>
      </w:r>
    </w:p>
    <w:p w14:paraId="70712D29" w14:textId="3BB0E3FF" w:rsidR="007A6238" w:rsidRPr="007A6238" w:rsidRDefault="007A6238" w:rsidP="007A6238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7A6238">
        <w:rPr>
          <w:b/>
          <w:bCs/>
          <w:color w:val="000000" w:themeColor="text1"/>
        </w:rPr>
        <w:t>Delete the Branch (Optional Step)</w:t>
      </w:r>
      <w:r w:rsidRPr="007A6238"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>:</w:t>
      </w:r>
    </w:p>
    <w:p w14:paraId="656DCF01" w14:textId="1DD842C3" w:rsidR="007A6238" w:rsidRDefault="007A6238" w:rsidP="007A6238">
      <w:pPr>
        <w:ind w:left="420"/>
        <w:jc w:val="both"/>
        <w:rPr>
          <w:color w:val="000000" w:themeColor="text1"/>
        </w:rPr>
      </w:pPr>
      <w:r>
        <w:rPr>
          <w:color w:val="000000" w:themeColor="text1"/>
        </w:rPr>
        <w:t>Once your changes are merged, you can delete your feature branch.</w:t>
      </w:r>
    </w:p>
    <w:p w14:paraId="4B2E295C" w14:textId="58E985E0" w:rsidR="007A6238" w:rsidRDefault="007A6238" w:rsidP="007A6238">
      <w:pPr>
        <w:ind w:left="420"/>
        <w:jc w:val="both"/>
        <w:rPr>
          <w:b/>
          <w:bCs/>
          <w:color w:val="0070C0"/>
        </w:rPr>
      </w:pPr>
      <w:r>
        <w:rPr>
          <w:color w:val="000000" w:themeColor="text1"/>
        </w:rPr>
        <w:lastRenderedPageBreak/>
        <w:t xml:space="preserve">Syntax: </w:t>
      </w:r>
      <w:r w:rsidRPr="007A6238">
        <w:rPr>
          <w:b/>
          <w:bCs/>
          <w:color w:val="0070C0"/>
        </w:rPr>
        <w:t>git branch -d &lt;new-branch-name&gt;</w:t>
      </w:r>
    </w:p>
    <w:p w14:paraId="4BA26523" w14:textId="77777777" w:rsidR="007A6238" w:rsidRDefault="007A6238" w:rsidP="007A6238">
      <w:pPr>
        <w:ind w:left="420"/>
        <w:jc w:val="both"/>
        <w:rPr>
          <w:b/>
          <w:bCs/>
          <w:color w:val="0070C0"/>
        </w:rPr>
      </w:pPr>
    </w:p>
    <w:p w14:paraId="4334744D" w14:textId="7CE6342A" w:rsidR="007A6238" w:rsidRDefault="007A6238" w:rsidP="007A6238">
      <w:pPr>
        <w:jc w:val="both"/>
        <w:rPr>
          <w:b/>
          <w:bCs/>
          <w:color w:val="000000" w:themeColor="text1"/>
        </w:rPr>
      </w:pPr>
      <w:r w:rsidRPr="007A6238">
        <w:rPr>
          <w:b/>
          <w:bCs/>
          <w:color w:val="000000" w:themeColor="text1"/>
        </w:rPr>
        <w:t xml:space="preserve">Summary of Commands of Basic Workflow: </w:t>
      </w:r>
    </w:p>
    <w:p w14:paraId="1D4EEBAC" w14:textId="66835B60" w:rsidR="007A6238" w:rsidRDefault="007A6238" w:rsidP="007A6238">
      <w:pPr>
        <w:jc w:val="both"/>
        <w:rPr>
          <w:b/>
          <w:bCs/>
          <w:color w:val="000000" w:themeColor="text1"/>
        </w:rPr>
      </w:pPr>
      <w:r w:rsidRPr="007A6238">
        <w:rPr>
          <w:b/>
          <w:bCs/>
          <w:noProof/>
          <w:color w:val="000000" w:themeColor="text1"/>
        </w:rPr>
        <w:drawing>
          <wp:inline distT="0" distB="0" distL="0" distR="0" wp14:anchorId="5855723A" wp14:editId="6C03BE6D">
            <wp:extent cx="5943600" cy="2434590"/>
            <wp:effectExtent l="63500" t="63500" r="127000" b="130810"/>
            <wp:docPr id="85444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25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4D00E" w14:textId="77777777" w:rsidR="007A6238" w:rsidRDefault="007A6238" w:rsidP="007A6238">
      <w:pPr>
        <w:jc w:val="both"/>
        <w:rPr>
          <w:b/>
          <w:bCs/>
          <w:color w:val="000000" w:themeColor="text1"/>
        </w:rPr>
      </w:pPr>
    </w:p>
    <w:p w14:paraId="0520C287" w14:textId="29B8BFDE" w:rsidR="007A6238" w:rsidRDefault="00826630" w:rsidP="007A6238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Thank </w:t>
      </w:r>
      <w:proofErr w:type="gramStart"/>
      <w:r>
        <w:rPr>
          <w:b/>
          <w:bCs/>
          <w:color w:val="000000" w:themeColor="text1"/>
        </w:rPr>
        <w:t>you .</w:t>
      </w:r>
      <w:proofErr w:type="gramEnd"/>
    </w:p>
    <w:p w14:paraId="7ACD10EF" w14:textId="77777777" w:rsidR="00826630" w:rsidRDefault="00826630" w:rsidP="007A6238">
      <w:pPr>
        <w:jc w:val="both"/>
        <w:rPr>
          <w:b/>
          <w:bCs/>
          <w:color w:val="000000" w:themeColor="text1"/>
        </w:rPr>
      </w:pPr>
    </w:p>
    <w:p w14:paraId="78CCD04B" w14:textId="77777777" w:rsidR="00826630" w:rsidRDefault="00826630" w:rsidP="007A6238">
      <w:pPr>
        <w:jc w:val="both"/>
        <w:rPr>
          <w:b/>
          <w:bCs/>
          <w:color w:val="000000" w:themeColor="text1"/>
        </w:rPr>
      </w:pPr>
    </w:p>
    <w:p w14:paraId="6840165B" w14:textId="77777777" w:rsidR="00826630" w:rsidRPr="00826630" w:rsidRDefault="00826630" w:rsidP="00826630">
      <w:p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 Resources</w:t>
      </w:r>
    </w:p>
    <w:p w14:paraId="7DA6963E" w14:textId="77777777" w:rsidR="00826630" w:rsidRPr="00826630" w:rsidRDefault="00826630" w:rsidP="00826630">
      <w:pPr>
        <w:numPr>
          <w:ilvl w:val="0"/>
          <w:numId w:val="19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Pro Git Book</w:t>
      </w:r>
      <w:r w:rsidRPr="00826630">
        <w:rPr>
          <w:b/>
          <w:bCs/>
          <w:color w:val="000000" w:themeColor="text1"/>
          <w:lang w:val="en-CA"/>
        </w:rPr>
        <w:br/>
      </w:r>
      <w:hyperlink r:id="rId14" w:tgtFrame="_new" w:history="1">
        <w:r w:rsidRPr="00826630">
          <w:rPr>
            <w:rStyle w:val="Hyperlink"/>
            <w:b/>
            <w:bCs/>
            <w:lang w:val="en-CA"/>
          </w:rPr>
          <w:t>https://git-scm.com/book/en/v2</w:t>
        </w:r>
      </w:hyperlink>
    </w:p>
    <w:p w14:paraId="7ADECC05" w14:textId="77777777" w:rsidR="00826630" w:rsidRPr="00826630" w:rsidRDefault="00826630" w:rsidP="00826630">
      <w:pPr>
        <w:numPr>
          <w:ilvl w:val="0"/>
          <w:numId w:val="19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 Official Documentation</w:t>
      </w:r>
      <w:r w:rsidRPr="00826630">
        <w:rPr>
          <w:b/>
          <w:bCs/>
          <w:color w:val="000000" w:themeColor="text1"/>
          <w:lang w:val="en-CA"/>
        </w:rPr>
        <w:br/>
      </w:r>
      <w:hyperlink r:id="rId15" w:tgtFrame="_new" w:history="1">
        <w:r w:rsidRPr="00826630">
          <w:rPr>
            <w:rStyle w:val="Hyperlink"/>
            <w:b/>
            <w:bCs/>
            <w:lang w:val="en-CA"/>
          </w:rPr>
          <w:t>https://git-scm.com/doc</w:t>
        </w:r>
      </w:hyperlink>
    </w:p>
    <w:p w14:paraId="5045D3A0" w14:textId="77777777" w:rsidR="00826630" w:rsidRPr="00826630" w:rsidRDefault="00826630" w:rsidP="00826630">
      <w:pPr>
        <w:numPr>
          <w:ilvl w:val="0"/>
          <w:numId w:val="19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 Tutorial by Atlassian</w:t>
      </w:r>
      <w:r w:rsidRPr="00826630">
        <w:rPr>
          <w:b/>
          <w:bCs/>
          <w:color w:val="000000" w:themeColor="text1"/>
          <w:lang w:val="en-CA"/>
        </w:rPr>
        <w:br/>
        <w:t>https://www.atlassian.com/git/tutorials</w:t>
      </w:r>
    </w:p>
    <w:p w14:paraId="21D48C0D" w14:textId="77777777" w:rsidR="00826630" w:rsidRPr="00826630" w:rsidRDefault="00826630" w:rsidP="00826630">
      <w:pPr>
        <w:numPr>
          <w:ilvl w:val="0"/>
          <w:numId w:val="19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Learn Git Branching</w:t>
      </w:r>
      <w:r w:rsidRPr="00826630">
        <w:rPr>
          <w:b/>
          <w:bCs/>
          <w:color w:val="000000" w:themeColor="text1"/>
          <w:lang w:val="en-CA"/>
        </w:rPr>
        <w:br/>
        <w:t>https://learngitbranching.js.org/</w:t>
      </w:r>
    </w:p>
    <w:p w14:paraId="720D89EA" w14:textId="77777777" w:rsidR="00826630" w:rsidRPr="00826630" w:rsidRDefault="00826630" w:rsidP="00826630">
      <w:p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GitHub Resources</w:t>
      </w:r>
    </w:p>
    <w:p w14:paraId="0C70C2E2" w14:textId="77777777" w:rsidR="00826630" w:rsidRPr="00826630" w:rsidRDefault="00826630" w:rsidP="00826630">
      <w:pPr>
        <w:numPr>
          <w:ilvl w:val="0"/>
          <w:numId w:val="20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lastRenderedPageBreak/>
        <w:t>GitHub Guides</w:t>
      </w:r>
      <w:r w:rsidRPr="00826630">
        <w:rPr>
          <w:b/>
          <w:bCs/>
          <w:color w:val="000000" w:themeColor="text1"/>
          <w:lang w:val="en-CA"/>
        </w:rPr>
        <w:br/>
      </w:r>
      <w:hyperlink r:id="rId16" w:tgtFrame="_new" w:history="1">
        <w:r w:rsidRPr="00826630">
          <w:rPr>
            <w:rStyle w:val="Hyperlink"/>
            <w:b/>
            <w:bCs/>
            <w:lang w:val="en-CA"/>
          </w:rPr>
          <w:t>https://guides.github.com/</w:t>
        </w:r>
      </w:hyperlink>
    </w:p>
    <w:p w14:paraId="5CF108BB" w14:textId="77777777" w:rsidR="00826630" w:rsidRPr="00826630" w:rsidRDefault="00826630" w:rsidP="00826630">
      <w:pPr>
        <w:numPr>
          <w:ilvl w:val="0"/>
          <w:numId w:val="20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GitHub Learning Lab</w:t>
      </w:r>
      <w:r w:rsidRPr="00826630">
        <w:rPr>
          <w:b/>
          <w:bCs/>
          <w:color w:val="000000" w:themeColor="text1"/>
          <w:lang w:val="en-CA"/>
        </w:rPr>
        <w:br/>
      </w:r>
      <w:hyperlink r:id="rId17" w:tgtFrame="_new" w:history="1">
        <w:r w:rsidRPr="00826630">
          <w:rPr>
            <w:rStyle w:val="Hyperlink"/>
            <w:b/>
            <w:bCs/>
            <w:lang w:val="en-CA"/>
          </w:rPr>
          <w:t>https://lab.github.com/</w:t>
        </w:r>
      </w:hyperlink>
    </w:p>
    <w:p w14:paraId="25E8C35B" w14:textId="77777777" w:rsidR="00826630" w:rsidRPr="00826630" w:rsidRDefault="00826630" w:rsidP="00826630">
      <w:pPr>
        <w:numPr>
          <w:ilvl w:val="0"/>
          <w:numId w:val="20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GitHub Docs</w:t>
      </w:r>
      <w:r w:rsidRPr="00826630">
        <w:rPr>
          <w:b/>
          <w:bCs/>
          <w:color w:val="000000" w:themeColor="text1"/>
          <w:lang w:val="en-CA"/>
        </w:rPr>
        <w:br/>
      </w:r>
      <w:hyperlink r:id="rId18" w:tgtFrame="_new" w:history="1">
        <w:r w:rsidRPr="00826630">
          <w:rPr>
            <w:rStyle w:val="Hyperlink"/>
            <w:b/>
            <w:bCs/>
            <w:lang w:val="en-CA"/>
          </w:rPr>
          <w:t>https://docs.github.com/en</w:t>
        </w:r>
      </w:hyperlink>
    </w:p>
    <w:p w14:paraId="6D9B303B" w14:textId="77777777" w:rsidR="00826630" w:rsidRPr="00826630" w:rsidRDefault="00826630" w:rsidP="00826630">
      <w:pPr>
        <w:numPr>
          <w:ilvl w:val="0"/>
          <w:numId w:val="20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Introduction to GitHub (Video Series)</w:t>
      </w:r>
      <w:r w:rsidRPr="00826630">
        <w:rPr>
          <w:b/>
          <w:bCs/>
          <w:color w:val="000000" w:themeColor="text1"/>
          <w:lang w:val="en-CA"/>
        </w:rPr>
        <w:br/>
      </w:r>
      <w:hyperlink r:id="rId19" w:tgtFrame="_new" w:history="1">
        <w:r w:rsidRPr="00826630">
          <w:rPr>
            <w:rStyle w:val="Hyperlink"/>
            <w:b/>
            <w:bCs/>
            <w:lang w:val="en-CA"/>
          </w:rPr>
          <w:t>https://www.youtube.com/playlist?list=PLg7yL1J2U2d_8G9t7l4I0n6hxQpF-5bQO</w:t>
        </w:r>
      </w:hyperlink>
    </w:p>
    <w:p w14:paraId="75962DC8" w14:textId="77777777" w:rsidR="00826630" w:rsidRPr="00826630" w:rsidRDefault="00826630" w:rsidP="00826630">
      <w:p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Additional Resources</w:t>
      </w:r>
    </w:p>
    <w:p w14:paraId="1D675682" w14:textId="77777777" w:rsidR="00826630" w:rsidRPr="00826630" w:rsidRDefault="00826630" w:rsidP="00826630">
      <w:pPr>
        <w:numPr>
          <w:ilvl w:val="0"/>
          <w:numId w:val="21"/>
        </w:numPr>
        <w:rPr>
          <w:b/>
          <w:bCs/>
          <w:color w:val="000000" w:themeColor="text1"/>
          <w:lang w:val="en-CA"/>
        </w:rPr>
      </w:pPr>
      <w:proofErr w:type="spellStart"/>
      <w:r w:rsidRPr="00826630">
        <w:rPr>
          <w:b/>
          <w:bCs/>
          <w:color w:val="000000" w:themeColor="text1"/>
          <w:lang w:val="en-CA"/>
        </w:rPr>
        <w:t>Codecademy</w:t>
      </w:r>
      <w:proofErr w:type="spellEnd"/>
      <w:r w:rsidRPr="00826630">
        <w:rPr>
          <w:b/>
          <w:bCs/>
          <w:color w:val="000000" w:themeColor="text1"/>
          <w:lang w:val="en-CA"/>
        </w:rPr>
        <w:t>: Learn Git Course</w:t>
      </w:r>
      <w:r w:rsidRPr="00826630">
        <w:rPr>
          <w:b/>
          <w:bCs/>
          <w:color w:val="000000" w:themeColor="text1"/>
          <w:lang w:val="en-CA"/>
        </w:rPr>
        <w:br/>
        <w:t>https://www.codecademy.com/learn/learn-git</w:t>
      </w:r>
    </w:p>
    <w:p w14:paraId="79A3FDDD" w14:textId="4FCB9010" w:rsidR="006232BE" w:rsidRPr="006232BE" w:rsidRDefault="00826630" w:rsidP="00826630">
      <w:pPr>
        <w:numPr>
          <w:ilvl w:val="0"/>
          <w:numId w:val="21"/>
        </w:num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Git Cheat Sheet</w:t>
      </w:r>
      <w:r w:rsidRPr="00826630">
        <w:rPr>
          <w:b/>
          <w:bCs/>
          <w:color w:val="000000" w:themeColor="text1"/>
          <w:lang w:val="en-CA"/>
        </w:rPr>
        <w:br/>
      </w:r>
      <w:hyperlink r:id="rId20" w:tgtFrame="_new" w:history="1">
        <w:r w:rsidRPr="00826630">
          <w:rPr>
            <w:rStyle w:val="Hyperlink"/>
            <w:b/>
            <w:bCs/>
            <w:lang w:val="en-CA"/>
          </w:rPr>
          <w:t>https://education.github.com/git-cheat-sheet-education.pdf</w:t>
        </w:r>
      </w:hyperlink>
    </w:p>
    <w:p w14:paraId="17FB65A4" w14:textId="77777777" w:rsidR="00842055" w:rsidRDefault="00842055" w:rsidP="00A14B4D">
      <w:pPr>
        <w:jc w:val="both"/>
        <w:rPr>
          <w:color w:val="000000" w:themeColor="text1"/>
        </w:rPr>
      </w:pPr>
    </w:p>
    <w:p w14:paraId="63A5D139" w14:textId="77777777" w:rsidR="00826630" w:rsidRPr="00826630" w:rsidRDefault="00826630" w:rsidP="00826630">
      <w:pPr>
        <w:rPr>
          <w:b/>
          <w:bCs/>
          <w:color w:val="000000" w:themeColor="text1"/>
          <w:lang w:val="en-CA"/>
        </w:rPr>
      </w:pPr>
      <w:r w:rsidRPr="00826630">
        <w:rPr>
          <w:b/>
          <w:bCs/>
          <w:color w:val="000000" w:themeColor="text1"/>
          <w:lang w:val="en-CA"/>
        </w:rPr>
        <w:t>Reference List</w:t>
      </w:r>
    </w:p>
    <w:p w14:paraId="6B5864A7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Chacon, S., &amp; Straub, B. (2014). </w:t>
      </w:r>
      <w:r w:rsidRPr="00826630">
        <w:rPr>
          <w:i/>
          <w:iCs/>
          <w:color w:val="000000" w:themeColor="text1"/>
          <w:lang w:val="en-CA"/>
        </w:rPr>
        <w:t>Pro Git</w:t>
      </w:r>
      <w:r w:rsidRPr="00826630">
        <w:rPr>
          <w:color w:val="000000" w:themeColor="text1"/>
          <w:lang w:val="en-CA"/>
        </w:rPr>
        <w:t>. Retrieved from </w:t>
      </w:r>
      <w:hyperlink r:id="rId21" w:tgtFrame="_new" w:history="1">
        <w:r w:rsidRPr="00826630">
          <w:rPr>
            <w:rStyle w:val="Hyperlink"/>
            <w:lang w:val="en-CA"/>
          </w:rPr>
          <w:t>https://git-scm.com/book/en/v2</w:t>
        </w:r>
      </w:hyperlink>
    </w:p>
    <w:p w14:paraId="391A388E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Git SCM. (n.d.). </w:t>
      </w:r>
      <w:r w:rsidRPr="00826630">
        <w:rPr>
          <w:i/>
          <w:iCs/>
          <w:color w:val="000000" w:themeColor="text1"/>
          <w:lang w:val="en-CA"/>
        </w:rPr>
        <w:t>Git Official Documentation</w:t>
      </w:r>
      <w:r w:rsidRPr="00826630">
        <w:rPr>
          <w:color w:val="000000" w:themeColor="text1"/>
          <w:lang w:val="en-CA"/>
        </w:rPr>
        <w:t>. Retrieved from </w:t>
      </w:r>
      <w:hyperlink r:id="rId22" w:tgtFrame="_new" w:history="1">
        <w:r w:rsidRPr="00826630">
          <w:rPr>
            <w:rStyle w:val="Hyperlink"/>
            <w:lang w:val="en-CA"/>
          </w:rPr>
          <w:t>https://git-scm.com/doc</w:t>
        </w:r>
      </w:hyperlink>
    </w:p>
    <w:p w14:paraId="3DF869FD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Atlassian. (n.d.). </w:t>
      </w:r>
      <w:r w:rsidRPr="00826630">
        <w:rPr>
          <w:i/>
          <w:iCs/>
          <w:color w:val="000000" w:themeColor="text1"/>
          <w:lang w:val="en-CA"/>
        </w:rPr>
        <w:t>Git Tutorial</w:t>
      </w:r>
      <w:r w:rsidRPr="00826630">
        <w:rPr>
          <w:color w:val="000000" w:themeColor="text1"/>
          <w:lang w:val="en-CA"/>
        </w:rPr>
        <w:t>. Retrieved from https://www.atlassian.com/git/tutorials</w:t>
      </w:r>
    </w:p>
    <w:p w14:paraId="7E06F6E8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Learn Git Branching. (n.d.). </w:t>
      </w:r>
      <w:r w:rsidRPr="00826630">
        <w:rPr>
          <w:i/>
          <w:iCs/>
          <w:color w:val="000000" w:themeColor="text1"/>
          <w:lang w:val="en-CA"/>
        </w:rPr>
        <w:t>Learn Git Branching</w:t>
      </w:r>
      <w:r w:rsidRPr="00826630">
        <w:rPr>
          <w:color w:val="000000" w:themeColor="text1"/>
          <w:lang w:val="en-CA"/>
        </w:rPr>
        <w:t>. Retrieved from https://learngitbranching.js.org/</w:t>
      </w:r>
    </w:p>
    <w:p w14:paraId="6C3B26FA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GitHub Guides. (n.d.). </w:t>
      </w:r>
      <w:r w:rsidRPr="00826630">
        <w:rPr>
          <w:i/>
          <w:iCs/>
          <w:color w:val="000000" w:themeColor="text1"/>
          <w:lang w:val="en-CA"/>
        </w:rPr>
        <w:t>GitHub Guides</w:t>
      </w:r>
      <w:r w:rsidRPr="00826630">
        <w:rPr>
          <w:color w:val="000000" w:themeColor="text1"/>
          <w:lang w:val="en-CA"/>
        </w:rPr>
        <w:t>. Retrieved from </w:t>
      </w:r>
      <w:hyperlink r:id="rId23" w:tgtFrame="_new" w:history="1">
        <w:r w:rsidRPr="00826630">
          <w:rPr>
            <w:rStyle w:val="Hyperlink"/>
            <w:lang w:val="en-CA"/>
          </w:rPr>
          <w:t>https://guides.github.com/</w:t>
        </w:r>
      </w:hyperlink>
    </w:p>
    <w:p w14:paraId="34533909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GitHub. (n.d.). </w:t>
      </w:r>
      <w:r w:rsidRPr="00826630">
        <w:rPr>
          <w:i/>
          <w:iCs/>
          <w:color w:val="000000" w:themeColor="text1"/>
          <w:lang w:val="en-CA"/>
        </w:rPr>
        <w:t>GitHub Learning Lab</w:t>
      </w:r>
      <w:r w:rsidRPr="00826630">
        <w:rPr>
          <w:color w:val="000000" w:themeColor="text1"/>
          <w:lang w:val="en-CA"/>
        </w:rPr>
        <w:t>. Retrieved from </w:t>
      </w:r>
      <w:hyperlink r:id="rId24" w:tgtFrame="_new" w:history="1">
        <w:r w:rsidRPr="00826630">
          <w:rPr>
            <w:rStyle w:val="Hyperlink"/>
            <w:lang w:val="en-CA"/>
          </w:rPr>
          <w:t>https://lab.github.com/</w:t>
        </w:r>
      </w:hyperlink>
    </w:p>
    <w:p w14:paraId="77BFDD9E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lastRenderedPageBreak/>
        <w:t>GitHub. (n.d.). </w:t>
      </w:r>
      <w:r w:rsidRPr="00826630">
        <w:rPr>
          <w:i/>
          <w:iCs/>
          <w:color w:val="000000" w:themeColor="text1"/>
          <w:lang w:val="en-CA"/>
        </w:rPr>
        <w:t>GitHub Documentation</w:t>
      </w:r>
      <w:r w:rsidRPr="00826630">
        <w:rPr>
          <w:color w:val="000000" w:themeColor="text1"/>
          <w:lang w:val="en-CA"/>
        </w:rPr>
        <w:t>. Retrieved from </w:t>
      </w:r>
      <w:hyperlink r:id="rId25" w:tgtFrame="_new" w:history="1">
        <w:r w:rsidRPr="00826630">
          <w:rPr>
            <w:rStyle w:val="Hyperlink"/>
            <w:lang w:val="en-CA"/>
          </w:rPr>
          <w:t>https://docs.github.com/en</w:t>
        </w:r>
      </w:hyperlink>
    </w:p>
    <w:p w14:paraId="16A5DDF4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GitHub. (n.d.). </w:t>
      </w:r>
      <w:r w:rsidRPr="00826630">
        <w:rPr>
          <w:i/>
          <w:iCs/>
          <w:color w:val="000000" w:themeColor="text1"/>
          <w:lang w:val="en-CA"/>
        </w:rPr>
        <w:t>Introduction to GitHub</w:t>
      </w:r>
      <w:r w:rsidRPr="00826630">
        <w:rPr>
          <w:color w:val="000000" w:themeColor="text1"/>
          <w:lang w:val="en-CA"/>
        </w:rPr>
        <w:t> [Video Series]. Retrieved from </w:t>
      </w:r>
      <w:hyperlink r:id="rId26" w:tgtFrame="_new" w:history="1">
        <w:r w:rsidRPr="00826630">
          <w:rPr>
            <w:rStyle w:val="Hyperlink"/>
            <w:lang w:val="en-CA"/>
          </w:rPr>
          <w:t>https://www.youtube.com/playlist?list=PLg7yL1J2U2d_8G9t7l4I0n6hxQpF-5bQO</w:t>
        </w:r>
      </w:hyperlink>
    </w:p>
    <w:p w14:paraId="74408E2A" w14:textId="77777777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proofErr w:type="spellStart"/>
      <w:r w:rsidRPr="00826630">
        <w:rPr>
          <w:color w:val="000000" w:themeColor="text1"/>
          <w:lang w:val="en-CA"/>
        </w:rPr>
        <w:t>Codecademy</w:t>
      </w:r>
      <w:proofErr w:type="spellEnd"/>
      <w:r w:rsidRPr="00826630">
        <w:rPr>
          <w:color w:val="000000" w:themeColor="text1"/>
          <w:lang w:val="en-CA"/>
        </w:rPr>
        <w:t>. (n.d.). </w:t>
      </w:r>
      <w:r w:rsidRPr="00826630">
        <w:rPr>
          <w:i/>
          <w:iCs/>
          <w:color w:val="000000" w:themeColor="text1"/>
          <w:lang w:val="en-CA"/>
        </w:rPr>
        <w:t>Learn Git Course</w:t>
      </w:r>
      <w:r w:rsidRPr="00826630">
        <w:rPr>
          <w:color w:val="000000" w:themeColor="text1"/>
          <w:lang w:val="en-CA"/>
        </w:rPr>
        <w:t>. Retrieved from https://www.codecademy.com/learn/learn-git</w:t>
      </w:r>
    </w:p>
    <w:p w14:paraId="32FED22C" w14:textId="60CA5870" w:rsidR="00826630" w:rsidRPr="00826630" w:rsidRDefault="00826630" w:rsidP="00826630">
      <w:pPr>
        <w:numPr>
          <w:ilvl w:val="0"/>
          <w:numId w:val="18"/>
        </w:numPr>
        <w:rPr>
          <w:color w:val="000000" w:themeColor="text1"/>
          <w:lang w:val="en-CA"/>
        </w:rPr>
      </w:pPr>
      <w:r w:rsidRPr="00826630">
        <w:rPr>
          <w:color w:val="000000" w:themeColor="text1"/>
          <w:lang w:val="en-CA"/>
        </w:rPr>
        <w:t>GitHub Education. (n.d.). </w:t>
      </w:r>
      <w:r w:rsidRPr="00826630">
        <w:rPr>
          <w:i/>
          <w:iCs/>
          <w:color w:val="000000" w:themeColor="text1"/>
          <w:lang w:val="en-CA"/>
        </w:rPr>
        <w:t>Git Cheat Sheet</w:t>
      </w:r>
      <w:r w:rsidRPr="00826630">
        <w:rPr>
          <w:color w:val="000000" w:themeColor="text1"/>
          <w:lang w:val="en-CA"/>
        </w:rPr>
        <w:t>. Retrieved from </w:t>
      </w:r>
      <w:hyperlink r:id="rId27" w:tgtFrame="_new" w:history="1">
        <w:r w:rsidRPr="00826630">
          <w:rPr>
            <w:rStyle w:val="Hyperlink"/>
            <w:lang w:val="en-CA"/>
          </w:rPr>
          <w:t>https://education.github.com/git-cheat-sheet-education.pdf</w:t>
        </w:r>
      </w:hyperlink>
    </w:p>
    <w:p w14:paraId="4183B2DC" w14:textId="77777777" w:rsidR="00A14B4D" w:rsidRPr="00A14B4D" w:rsidRDefault="00A14B4D" w:rsidP="00A14B4D">
      <w:pPr>
        <w:jc w:val="both"/>
        <w:rPr>
          <w:color w:val="000000" w:themeColor="text1"/>
        </w:rPr>
      </w:pPr>
    </w:p>
    <w:p w14:paraId="6C86588C" w14:textId="77777777" w:rsidR="00A14B4D" w:rsidRDefault="00A14B4D" w:rsidP="00A14B4D">
      <w:pPr>
        <w:jc w:val="both"/>
        <w:rPr>
          <w:b/>
          <w:bCs/>
          <w:color w:val="731C3F" w:themeColor="accent1"/>
        </w:rPr>
      </w:pPr>
    </w:p>
    <w:p w14:paraId="4A213D5C" w14:textId="0DB95358" w:rsidR="00A14B4D" w:rsidRPr="00A14B4D" w:rsidRDefault="00A14B4D" w:rsidP="00A14B4D">
      <w:pPr>
        <w:jc w:val="both"/>
        <w:rPr>
          <w:b/>
          <w:bCs/>
          <w:color w:val="731C3F" w:themeColor="accent1"/>
        </w:rPr>
      </w:pPr>
    </w:p>
    <w:p w14:paraId="27440D4E" w14:textId="77777777" w:rsidR="00683618" w:rsidRPr="003D603E" w:rsidRDefault="00683618" w:rsidP="003D603E">
      <w:pPr>
        <w:jc w:val="both"/>
        <w:rPr>
          <w:color w:val="000000" w:themeColor="text1"/>
        </w:rPr>
      </w:pPr>
    </w:p>
    <w:p w14:paraId="33A2DA89" w14:textId="62C340EA" w:rsidR="00EE261A" w:rsidRPr="00EE261A" w:rsidRDefault="00EE261A" w:rsidP="00EE261A">
      <w:pPr>
        <w:jc w:val="both"/>
        <w:rPr>
          <w:b/>
          <w:bCs/>
          <w:color w:val="000000" w:themeColor="text1"/>
          <w:lang w:val="en-CA"/>
        </w:rPr>
      </w:pPr>
    </w:p>
    <w:sectPr w:rsidR="00EE261A" w:rsidRPr="00EE261A" w:rsidSect="00826630">
      <w:footerReference w:type="even" r:id="rId28"/>
      <w:footerReference w:type="default" r:id="rId29"/>
      <w:pgSz w:w="12240" w:h="15840"/>
      <w:pgMar w:top="720" w:right="1440" w:bottom="1800" w:left="1440" w:header="720" w:footer="720" w:gutter="0"/>
      <w:pgNumType w:start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34BFC" w14:textId="77777777" w:rsidR="00AA235F" w:rsidRDefault="00AA235F">
      <w:r>
        <w:separator/>
      </w:r>
    </w:p>
    <w:p w14:paraId="1E06D139" w14:textId="77777777" w:rsidR="00AA235F" w:rsidRDefault="00AA235F"/>
  </w:endnote>
  <w:endnote w:type="continuationSeparator" w:id="0">
    <w:p w14:paraId="27CE0BE6" w14:textId="77777777" w:rsidR="00AA235F" w:rsidRDefault="00AA235F">
      <w:r>
        <w:continuationSeparator/>
      </w:r>
    </w:p>
    <w:p w14:paraId="26AB3353" w14:textId="77777777" w:rsidR="00AA235F" w:rsidRDefault="00AA23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83049250"/>
      <w:docPartObj>
        <w:docPartGallery w:val="Page Numbers (Bottom of Page)"/>
        <w:docPartUnique/>
      </w:docPartObj>
    </w:sdtPr>
    <w:sdtContent>
      <w:p w14:paraId="35C33618" w14:textId="7D28B247" w:rsidR="0076126B" w:rsidRDefault="0076126B" w:rsidP="007612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3EC2C7" w14:textId="77777777" w:rsidR="0076126B" w:rsidRDefault="0076126B" w:rsidP="007612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57638060"/>
      <w:docPartObj>
        <w:docPartGallery w:val="Page Numbers (Bottom of Page)"/>
        <w:docPartUnique/>
      </w:docPartObj>
    </w:sdtPr>
    <w:sdtContent>
      <w:p w14:paraId="1B75BBA9" w14:textId="6066EFA3" w:rsidR="0076126B" w:rsidRDefault="0076126B" w:rsidP="007612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59303CF" w14:textId="538AEEC2" w:rsidR="004E0B62" w:rsidRDefault="004E0B62" w:rsidP="0076126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E416B" w14:textId="77777777" w:rsidR="00AA235F" w:rsidRDefault="00AA235F">
      <w:r>
        <w:separator/>
      </w:r>
    </w:p>
    <w:p w14:paraId="00F0650A" w14:textId="77777777" w:rsidR="00AA235F" w:rsidRDefault="00AA235F"/>
  </w:footnote>
  <w:footnote w:type="continuationSeparator" w:id="0">
    <w:p w14:paraId="1DD0EFB3" w14:textId="77777777" w:rsidR="00AA235F" w:rsidRDefault="00AA235F">
      <w:r>
        <w:continuationSeparator/>
      </w:r>
    </w:p>
    <w:p w14:paraId="73886D78" w14:textId="77777777" w:rsidR="00AA235F" w:rsidRDefault="00AA235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F00FFA"/>
    <w:multiLevelType w:val="multilevel"/>
    <w:tmpl w:val="3960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4342F"/>
    <w:multiLevelType w:val="multilevel"/>
    <w:tmpl w:val="3392C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F26C0"/>
    <w:multiLevelType w:val="hybridMultilevel"/>
    <w:tmpl w:val="B172DD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97775"/>
    <w:multiLevelType w:val="hybridMultilevel"/>
    <w:tmpl w:val="24DEB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C3DD7"/>
    <w:multiLevelType w:val="hybridMultilevel"/>
    <w:tmpl w:val="62469C42"/>
    <w:lvl w:ilvl="0" w:tplc="4F26B8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C5C9D"/>
    <w:multiLevelType w:val="hybridMultilevel"/>
    <w:tmpl w:val="B7C20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42AEE"/>
    <w:multiLevelType w:val="hybridMultilevel"/>
    <w:tmpl w:val="3AFAF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42208"/>
    <w:multiLevelType w:val="multilevel"/>
    <w:tmpl w:val="AF48D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D0D55"/>
    <w:multiLevelType w:val="hybridMultilevel"/>
    <w:tmpl w:val="350A0D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8334FA"/>
    <w:multiLevelType w:val="multilevel"/>
    <w:tmpl w:val="19B6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56326"/>
    <w:multiLevelType w:val="hybridMultilevel"/>
    <w:tmpl w:val="D19CEE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51AC6"/>
    <w:multiLevelType w:val="multilevel"/>
    <w:tmpl w:val="A388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1F2548"/>
    <w:multiLevelType w:val="hybridMultilevel"/>
    <w:tmpl w:val="D46CD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CE2EF9"/>
    <w:multiLevelType w:val="multilevel"/>
    <w:tmpl w:val="7A96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A0735"/>
    <w:multiLevelType w:val="hybridMultilevel"/>
    <w:tmpl w:val="624EDB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C90691"/>
    <w:multiLevelType w:val="hybridMultilevel"/>
    <w:tmpl w:val="3710D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B0ECB"/>
    <w:multiLevelType w:val="hybridMultilevel"/>
    <w:tmpl w:val="6268C616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818110629">
    <w:abstractNumId w:val="1"/>
  </w:num>
  <w:num w:numId="2" w16cid:durableId="35858948">
    <w:abstractNumId w:val="0"/>
  </w:num>
  <w:num w:numId="3" w16cid:durableId="8603774">
    <w:abstractNumId w:val="7"/>
  </w:num>
  <w:num w:numId="4" w16cid:durableId="529414007">
    <w:abstractNumId w:val="16"/>
  </w:num>
  <w:num w:numId="5" w16cid:durableId="652217897">
    <w:abstractNumId w:val="15"/>
  </w:num>
  <w:num w:numId="6" w16cid:durableId="129905750">
    <w:abstractNumId w:val="18"/>
  </w:num>
  <w:num w:numId="7" w16cid:durableId="1400862626">
    <w:abstractNumId w:val="13"/>
  </w:num>
  <w:num w:numId="8" w16cid:durableId="576019898">
    <w:abstractNumId w:val="19"/>
  </w:num>
  <w:num w:numId="9" w16cid:durableId="841239357">
    <w:abstractNumId w:val="6"/>
  </w:num>
  <w:num w:numId="10" w16cid:durableId="753478991">
    <w:abstractNumId w:val="8"/>
  </w:num>
  <w:num w:numId="11" w16cid:durableId="298346120">
    <w:abstractNumId w:val="11"/>
  </w:num>
  <w:num w:numId="12" w16cid:durableId="1694184064">
    <w:abstractNumId w:val="5"/>
  </w:num>
  <w:num w:numId="13" w16cid:durableId="889461089">
    <w:abstractNumId w:val="3"/>
  </w:num>
  <w:num w:numId="14" w16cid:durableId="1466120626">
    <w:abstractNumId w:val="12"/>
  </w:num>
  <w:num w:numId="15" w16cid:durableId="1407536076">
    <w:abstractNumId w:val="9"/>
  </w:num>
  <w:num w:numId="16" w16cid:durableId="851184763">
    <w:abstractNumId w:val="4"/>
  </w:num>
  <w:num w:numId="17" w16cid:durableId="14119693">
    <w:abstractNumId w:val="20"/>
  </w:num>
  <w:num w:numId="18" w16cid:durableId="1127969907">
    <w:abstractNumId w:val="10"/>
  </w:num>
  <w:num w:numId="19" w16cid:durableId="2010715786">
    <w:abstractNumId w:val="14"/>
  </w:num>
  <w:num w:numId="20" w16cid:durableId="252671334">
    <w:abstractNumId w:val="17"/>
  </w:num>
  <w:num w:numId="21" w16cid:durableId="574165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1A"/>
    <w:rsid w:val="00074A3B"/>
    <w:rsid w:val="000B53C6"/>
    <w:rsid w:val="00181DFC"/>
    <w:rsid w:val="003D603E"/>
    <w:rsid w:val="004B58F4"/>
    <w:rsid w:val="004E0B62"/>
    <w:rsid w:val="00543810"/>
    <w:rsid w:val="006232BE"/>
    <w:rsid w:val="00683618"/>
    <w:rsid w:val="0076126B"/>
    <w:rsid w:val="007A6238"/>
    <w:rsid w:val="00826630"/>
    <w:rsid w:val="00842055"/>
    <w:rsid w:val="009868FA"/>
    <w:rsid w:val="0099488A"/>
    <w:rsid w:val="00A14B4D"/>
    <w:rsid w:val="00A65BF0"/>
    <w:rsid w:val="00A85908"/>
    <w:rsid w:val="00AA235F"/>
    <w:rsid w:val="00C80165"/>
    <w:rsid w:val="00E77FEC"/>
    <w:rsid w:val="00EE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25283"/>
  <w15:chartTrackingRefBased/>
  <w15:docId w15:val="{3537827C-73E0-C548-8A11-77FC8308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EE261A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6126B"/>
  </w:style>
  <w:style w:type="character" w:styleId="UnresolvedMention">
    <w:name w:val="Unresolved Mention"/>
    <w:basedOn w:val="DefaultParagraphFont"/>
    <w:uiPriority w:val="99"/>
    <w:semiHidden/>
    <w:unhideWhenUsed/>
    <w:rsid w:val="0076126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74A3B"/>
  </w:style>
  <w:style w:type="paragraph" w:styleId="NormalWeb">
    <w:name w:val="Normal (Web)"/>
    <w:basedOn w:val="Normal"/>
    <w:uiPriority w:val="99"/>
    <w:semiHidden/>
    <w:unhideWhenUsed/>
    <w:rsid w:val="00074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US"/>
    </w:rPr>
  </w:style>
  <w:style w:type="paragraph" w:styleId="NoSpacing">
    <w:name w:val="No Spacing"/>
    <w:link w:val="NoSpacingChar"/>
    <w:uiPriority w:val="1"/>
    <w:qFormat/>
    <w:rsid w:val="00826630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26630"/>
    <w:rPr>
      <w:rFonts w:eastAsiaTheme="minorEastAsia"/>
      <w:color w:val="auto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ocs.github.com/en" TargetMode="External"/><Relationship Id="rId26" Type="http://schemas.openxmlformats.org/officeDocument/2006/relationships/hyperlink" Target="https://www.youtube.com/playlist?list=PLg7yL1J2U2d_8G9t7l4I0n6hxQpF-5bQO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-scm.com/book/en/v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lab.github.com/" TargetMode="External"/><Relationship Id="rId25" Type="http://schemas.openxmlformats.org/officeDocument/2006/relationships/hyperlink" Target="https://docs.github.com/e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uides.github.com/" TargetMode="External"/><Relationship Id="rId20" Type="http://schemas.openxmlformats.org/officeDocument/2006/relationships/hyperlink" Target="https://education.github.com/git-cheat-sheet-education.pdf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ab.github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guides.github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www.youtube.com/playlist?list=PLg7yL1J2U2d_8G9t7l4I0n6hxQpF-5bQO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s://git-scm.com/book/en/v2" TargetMode="External"/><Relationship Id="rId22" Type="http://schemas.openxmlformats.org/officeDocument/2006/relationships/hyperlink" Target="https://git-scm.com/doc" TargetMode="External"/><Relationship Id="rId27" Type="http://schemas.openxmlformats.org/officeDocument/2006/relationships/hyperlink" Target="https://education.github.com/git-cheat-sheet-education.pdf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nodkumar/Library/Containers/com.microsoft.Word/Data/Library/Application%20Support/Microsoft/Office/16.0/DTS/en-CA%7b872138C3-4553-F34C-9F4E-B7A78C641B3E%7d/%7bDF41E50A-9F93-2743-933E-A95E6C3FCB6C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 : https://www.linkedin.com/in/vinoddkumardh/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96</TotalTime>
  <Pages>10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&amp; GitHub- Hand Note</dc:title>
  <dc:subject/>
  <dc:creator>Vinod Kumar</dc:creator>
  <cp:keywords/>
  <dc:description/>
  <cp:lastModifiedBy>Vinod kumar Dhanavath</cp:lastModifiedBy>
  <cp:revision>3</cp:revision>
  <dcterms:created xsi:type="dcterms:W3CDTF">2025-03-19T21:26:00Z</dcterms:created>
  <dcterms:modified xsi:type="dcterms:W3CDTF">2025-03-20T01:22:00Z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